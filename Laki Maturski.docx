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8E32B" w14:textId="77777777" w:rsidR="000A4B0E" w:rsidRPr="00DB3FEA" w:rsidRDefault="00F83BF3" w:rsidP="00242DFE">
      <w:pPr>
        <w:spacing w:line="360" w:lineRule="auto"/>
        <w:jc w:val="center"/>
        <w:rPr>
          <w:b/>
          <w:sz w:val="32"/>
          <w:szCs w:val="32"/>
          <w:lang w:val="sr-Cyrl-CS"/>
        </w:rPr>
      </w:pPr>
      <w:r>
        <w:rPr>
          <w:b/>
          <w:sz w:val="32"/>
          <w:szCs w:val="32"/>
          <w:lang w:val="sr-Cyrl-CS"/>
        </w:rPr>
        <w:t>Гимназија „Јован Јовановић Змај“</w:t>
      </w:r>
    </w:p>
    <w:p w14:paraId="7F8FBA37" w14:textId="77777777" w:rsidR="000A4B0E" w:rsidRDefault="00F83BF3" w:rsidP="00242DFE">
      <w:pPr>
        <w:spacing w:line="360" w:lineRule="auto"/>
        <w:jc w:val="center"/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Нови Сад</w:t>
      </w:r>
    </w:p>
    <w:p w14:paraId="47E7C8C4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220DD98D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085FC19B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5C930071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0E84E48B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1B4054C8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0E013D8C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60A2E2DF" w14:textId="17C11660" w:rsidR="000A4B0E" w:rsidRPr="001513D0" w:rsidRDefault="000A4B0E" w:rsidP="000A4B0E">
      <w:pPr>
        <w:spacing w:line="360" w:lineRule="auto"/>
        <w:jc w:val="center"/>
        <w:rPr>
          <w:b/>
          <w:sz w:val="36"/>
          <w:szCs w:val="36"/>
          <w:lang w:val="sr-Cyrl-RS"/>
        </w:rPr>
      </w:pPr>
      <w:r>
        <w:rPr>
          <w:b/>
          <w:sz w:val="36"/>
          <w:szCs w:val="36"/>
          <w:lang w:val="sr-Cyrl-CS"/>
        </w:rPr>
        <w:t xml:space="preserve">Матурски рад из </w:t>
      </w:r>
      <w:r w:rsidR="001513D0">
        <w:rPr>
          <w:b/>
          <w:sz w:val="36"/>
          <w:szCs w:val="36"/>
          <w:lang w:val="sr-Cyrl-RS"/>
        </w:rPr>
        <w:t>Програмирања</w:t>
      </w:r>
    </w:p>
    <w:p w14:paraId="63E67BFF" w14:textId="3907D869" w:rsidR="000A4B0E" w:rsidRPr="00DB3FEA" w:rsidRDefault="001513D0" w:rsidP="000A4B0E">
      <w:pPr>
        <w:spacing w:line="360" w:lineRule="auto"/>
        <w:jc w:val="center"/>
        <w:rPr>
          <w:b/>
          <w:sz w:val="36"/>
          <w:szCs w:val="36"/>
          <w:lang w:val="sr-Cyrl-CS"/>
        </w:rPr>
      </w:pPr>
      <w:r>
        <w:rPr>
          <w:b/>
          <w:sz w:val="36"/>
          <w:szCs w:val="36"/>
          <w:lang w:val="sr-Cyrl-CS"/>
        </w:rPr>
        <w:t>КОНТРОЛА И ПРЕТРАГА ЛЕТА СА ГРАФОВИМА</w:t>
      </w:r>
    </w:p>
    <w:p w14:paraId="1C2FD090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7160DF81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C6B44BC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A38B74A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5CDC674D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0E73D183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0C394E95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0D886241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442E0CF6" w14:textId="77777777" w:rsidR="000A4B0E" w:rsidRPr="00AC1D86" w:rsidRDefault="00D0250C" w:rsidP="000A4B0E">
      <w:pPr>
        <w:tabs>
          <w:tab w:val="center" w:pos="1843"/>
          <w:tab w:val="center" w:pos="6946"/>
        </w:tabs>
        <w:spacing w:line="360" w:lineRule="auto"/>
        <w:rPr>
          <w:sz w:val="36"/>
          <w:szCs w:val="36"/>
          <w:lang w:val="sr-Cyrl-CS"/>
        </w:rPr>
      </w:pPr>
      <w:r>
        <w:rPr>
          <w:sz w:val="36"/>
          <w:szCs w:val="36"/>
          <w:lang w:val="sr-Cyrl-CS"/>
        </w:rPr>
        <w:t xml:space="preserve">Професор </w:t>
      </w:r>
      <w:r w:rsidR="000A4B0E" w:rsidRPr="00AC1D86">
        <w:rPr>
          <w:sz w:val="36"/>
          <w:szCs w:val="36"/>
          <w:lang w:val="sr-Cyrl-CS"/>
        </w:rPr>
        <w:tab/>
      </w:r>
      <w:r>
        <w:rPr>
          <w:sz w:val="36"/>
          <w:szCs w:val="36"/>
          <w:lang w:val="sr-Cyrl-CS"/>
        </w:rPr>
        <w:t>ментор:</w:t>
      </w:r>
      <w:r w:rsidR="00213974">
        <w:rPr>
          <w:sz w:val="36"/>
          <w:szCs w:val="36"/>
          <w:lang w:val="sr-Cyrl-CS"/>
        </w:rPr>
        <w:tab/>
      </w:r>
      <w:r w:rsidR="00D03D13">
        <w:rPr>
          <w:sz w:val="36"/>
          <w:szCs w:val="36"/>
          <w:lang w:val="sr-Cyrl-CS"/>
        </w:rPr>
        <w:tab/>
      </w:r>
      <w:r>
        <w:rPr>
          <w:sz w:val="36"/>
          <w:szCs w:val="36"/>
          <w:lang w:val="sr-Cyrl-CS"/>
        </w:rPr>
        <w:t xml:space="preserve"> </w:t>
      </w:r>
      <w:r w:rsidR="000A4B0E" w:rsidRPr="00AC1D86">
        <w:rPr>
          <w:sz w:val="36"/>
          <w:szCs w:val="36"/>
          <w:lang w:val="sr-Cyrl-CS"/>
        </w:rPr>
        <w:t>Ученик:</w:t>
      </w:r>
    </w:p>
    <w:p w14:paraId="35B41FCC" w14:textId="18915723" w:rsidR="000A4B0E" w:rsidRPr="001513D0" w:rsidRDefault="001513D0" w:rsidP="000A4B0E">
      <w:pPr>
        <w:tabs>
          <w:tab w:val="center" w:pos="1843"/>
          <w:tab w:val="center" w:pos="6946"/>
        </w:tabs>
        <w:spacing w:line="360" w:lineRule="auto"/>
        <w:rPr>
          <w:sz w:val="36"/>
          <w:szCs w:val="36"/>
          <w:lang w:val="sr-Cyrl-RS"/>
        </w:rPr>
      </w:pPr>
      <w:r>
        <w:rPr>
          <w:sz w:val="36"/>
          <w:szCs w:val="36"/>
          <w:lang w:val="sr-Cyrl-CS"/>
        </w:rPr>
        <w:t>Милан</w:t>
      </w:r>
      <w:r w:rsidR="000A4B0E" w:rsidRPr="00AC1D86">
        <w:rPr>
          <w:sz w:val="36"/>
          <w:szCs w:val="36"/>
          <w:lang w:val="sr-Cyrl-CS"/>
        </w:rPr>
        <w:t xml:space="preserve"> </w:t>
      </w:r>
      <w:r>
        <w:rPr>
          <w:sz w:val="36"/>
          <w:szCs w:val="36"/>
          <w:lang w:val="sr-Cyrl-CS"/>
        </w:rPr>
        <w:t>Станковић</w:t>
      </w:r>
      <w:r w:rsidR="000A4B0E" w:rsidRPr="00AC1D86">
        <w:rPr>
          <w:sz w:val="36"/>
          <w:szCs w:val="36"/>
          <w:lang w:val="sr-Cyrl-CS"/>
        </w:rPr>
        <w:tab/>
      </w:r>
      <w:r>
        <w:rPr>
          <w:sz w:val="36"/>
          <w:szCs w:val="36"/>
          <w:lang w:val="sr-Cyrl-CS"/>
        </w:rPr>
        <w:t>Лазар Половина</w:t>
      </w:r>
      <w:r w:rsidR="000A4B0E" w:rsidRPr="00AC1D86">
        <w:rPr>
          <w:sz w:val="36"/>
          <w:szCs w:val="36"/>
          <w:lang w:val="sr-Cyrl-CS"/>
        </w:rPr>
        <w:t xml:space="preserve"> </w:t>
      </w:r>
      <w:r w:rsidR="000A4B0E">
        <w:rPr>
          <w:sz w:val="36"/>
          <w:szCs w:val="36"/>
          <w:lang w:val="sr-Latn-CS"/>
        </w:rPr>
        <w:t>IV-</w:t>
      </w:r>
      <w:r>
        <w:rPr>
          <w:sz w:val="36"/>
          <w:szCs w:val="36"/>
          <w:lang w:val="sr-Cyrl-RS"/>
        </w:rPr>
        <w:t>5</w:t>
      </w:r>
    </w:p>
    <w:p w14:paraId="5A349433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E26401F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0C76A5B4" w14:textId="72675905" w:rsidR="000A4B0E" w:rsidRPr="0008740B" w:rsidRDefault="00F83BF3" w:rsidP="000A4B0E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sr-Cyrl-CS"/>
        </w:rPr>
        <w:t>Нови Сад, мај</w:t>
      </w:r>
      <w:r w:rsidR="000A4B0E" w:rsidRPr="000A4B0E">
        <w:rPr>
          <w:sz w:val="28"/>
          <w:szCs w:val="28"/>
          <w:lang w:val="sr-Cyrl-CS"/>
        </w:rPr>
        <w:t xml:space="preserve"> 20</w:t>
      </w:r>
      <w:r w:rsidR="001513D0">
        <w:rPr>
          <w:sz w:val="28"/>
          <w:szCs w:val="28"/>
          <w:lang w:val="sr-Cyrl-CS"/>
        </w:rPr>
        <w:t>22</w:t>
      </w:r>
      <w:r w:rsidR="000A4B0E" w:rsidRPr="000A4B0E">
        <w:rPr>
          <w:sz w:val="28"/>
          <w:szCs w:val="28"/>
          <w:lang w:val="sr-Cyrl-CS"/>
        </w:rPr>
        <w:t xml:space="preserve">. год. </w:t>
      </w:r>
    </w:p>
    <w:p w14:paraId="3EBFA5F6" w14:textId="77777777" w:rsidR="00242DFE" w:rsidRPr="00CA13A4" w:rsidRDefault="0027648C" w:rsidP="00CA13A4">
      <w:pPr>
        <w:pStyle w:val="Naslov"/>
      </w:pPr>
      <w:r>
        <w:br w:type="page"/>
      </w:r>
      <w:bookmarkStart w:id="0" w:name="_Toc407728737"/>
      <w:bookmarkStart w:id="1" w:name="_Toc531818275"/>
      <w:r w:rsidR="00CA13A4">
        <w:lastRenderedPageBreak/>
        <w:t>ПРЕДГОВОР</w:t>
      </w:r>
      <w:bookmarkEnd w:id="0"/>
      <w:bookmarkEnd w:id="1"/>
    </w:p>
    <w:p w14:paraId="594E915A" w14:textId="77777777" w:rsidR="0027648C" w:rsidRPr="00213974" w:rsidRDefault="00213974" w:rsidP="00213974">
      <w:pPr>
        <w:pStyle w:val="StyleText"/>
        <w:rPr>
          <w:lang w:val="sr-Cyrl-RS"/>
        </w:rPr>
      </w:pPr>
      <w:r>
        <w:rPr>
          <w:lang w:val="sr-Cyrl-RS"/>
        </w:rPr>
        <w:t xml:space="preserve">Предговор се не наводи у садржају рада тако да је његов наслов у стилу </w:t>
      </w:r>
      <w:r w:rsidRPr="00213974">
        <w:rPr>
          <w:b/>
          <w:lang w:val="sr-Latn-RS"/>
        </w:rPr>
        <w:t>Naslov</w:t>
      </w:r>
      <w:r>
        <w:rPr>
          <w:lang w:val="sr-Latn-RS"/>
        </w:rPr>
        <w:t xml:space="preserve">, </w:t>
      </w:r>
      <w:r>
        <w:rPr>
          <w:lang w:val="sr-Cyrl-RS"/>
        </w:rPr>
        <w:t xml:space="preserve">а наслови који ће ући у садржај су редом у стиловима </w:t>
      </w:r>
      <w:r w:rsidRPr="00213974">
        <w:rPr>
          <w:b/>
        </w:rPr>
        <w:t>Heading</w:t>
      </w:r>
      <w:r w:rsidRPr="0008740B">
        <w:rPr>
          <w:b/>
          <w:lang w:val="ru-RU"/>
        </w:rPr>
        <w:t xml:space="preserve"> 1</w:t>
      </w:r>
      <w:r w:rsidRPr="0008740B">
        <w:rPr>
          <w:lang w:val="ru-RU"/>
        </w:rPr>
        <w:t xml:space="preserve">, </w:t>
      </w:r>
      <w:r w:rsidRPr="00213974">
        <w:rPr>
          <w:b/>
        </w:rPr>
        <w:t>Heading</w:t>
      </w:r>
      <w:r w:rsidRPr="0008740B">
        <w:rPr>
          <w:b/>
          <w:lang w:val="ru-RU"/>
        </w:rPr>
        <w:t xml:space="preserve"> 2</w:t>
      </w:r>
      <w:r w:rsidRPr="0008740B">
        <w:rPr>
          <w:lang w:val="ru-RU"/>
        </w:rPr>
        <w:t xml:space="preserve"> </w:t>
      </w:r>
      <w:r>
        <w:rPr>
          <w:lang w:val="sr-Cyrl-RS"/>
        </w:rPr>
        <w:t>и даље.</w:t>
      </w:r>
      <w:r>
        <w:rPr>
          <w:lang w:val="sr-Latn-RS"/>
        </w:rPr>
        <w:t xml:space="preserve"> </w:t>
      </w:r>
      <w:r>
        <w:rPr>
          <w:lang w:val="sr-Cyrl-RS"/>
        </w:rPr>
        <w:t xml:space="preserve">Овај текст се пише у стилу </w:t>
      </w:r>
      <w:r w:rsidRPr="001513D0">
        <w:rPr>
          <w:b/>
          <w:lang w:val="sr-Latn-RS"/>
        </w:rPr>
        <w:t>Style</w:t>
      </w:r>
      <w:r w:rsidRPr="0008740B">
        <w:rPr>
          <w:b/>
          <w:lang w:val="ru-RU"/>
        </w:rPr>
        <w:t>_</w:t>
      </w:r>
      <w:r w:rsidRPr="001513D0">
        <w:rPr>
          <w:b/>
          <w:lang w:val="sr-Latn-RS"/>
        </w:rPr>
        <w:t>Tekst</w:t>
      </w:r>
      <w:r w:rsidRPr="0008740B">
        <w:rPr>
          <w:lang w:val="ru-RU"/>
        </w:rPr>
        <w:t xml:space="preserve"> </w:t>
      </w:r>
      <w:r>
        <w:rPr>
          <w:lang w:val="sr-Cyrl-RS"/>
        </w:rPr>
        <w:t>као и сав остали основни текст у самом раду.</w:t>
      </w:r>
    </w:p>
    <w:p w14:paraId="362B125F" w14:textId="77777777" w:rsidR="00657B01" w:rsidRPr="0008740B" w:rsidRDefault="00657B01">
      <w:pPr>
        <w:jc w:val="left"/>
        <w:rPr>
          <w:sz w:val="28"/>
          <w:szCs w:val="28"/>
          <w:lang w:val="ru-RU"/>
        </w:rPr>
      </w:pPr>
      <w:r w:rsidRPr="0008740B">
        <w:rPr>
          <w:sz w:val="28"/>
          <w:szCs w:val="28"/>
          <w:lang w:val="ru-RU"/>
        </w:rPr>
        <w:br w:type="page"/>
      </w:r>
    </w:p>
    <w:p w14:paraId="2D6C96D6" w14:textId="77777777" w:rsidR="0063089B" w:rsidRPr="0008740B" w:rsidRDefault="0063089B" w:rsidP="0063089B">
      <w:pPr>
        <w:spacing w:after="120"/>
        <w:rPr>
          <w:sz w:val="28"/>
          <w:szCs w:val="28"/>
          <w:lang w:val="ru-RU"/>
        </w:rPr>
      </w:pPr>
    </w:p>
    <w:p w14:paraId="39E35ECB" w14:textId="77777777" w:rsidR="000A608A" w:rsidRPr="00CA13A4" w:rsidRDefault="00CA13A4" w:rsidP="00CA13A4">
      <w:pPr>
        <w:pStyle w:val="Naslov"/>
      </w:pPr>
      <w:bookmarkStart w:id="2" w:name="_Toc407728738"/>
      <w:bookmarkStart w:id="3" w:name="_Toc531818276"/>
      <w:r w:rsidRPr="00CA13A4">
        <w:t>С</w:t>
      </w:r>
      <w:r>
        <w:t>АДРЖАЈ</w:t>
      </w:r>
      <w:bookmarkEnd w:id="2"/>
      <w:bookmarkEnd w:id="3"/>
    </w:p>
    <w:p w14:paraId="62B85D6C" w14:textId="77777777" w:rsidR="00702AAC" w:rsidRDefault="0052563C" w:rsidP="0042021D">
      <w:pPr>
        <w:jc w:val="right"/>
        <w:rPr>
          <w:b/>
          <w:lang w:val="sr-Cyrl-CS"/>
        </w:rPr>
      </w:pPr>
      <w:r>
        <w:rPr>
          <w:b/>
          <w:lang w:val="sr-Cyrl-CS"/>
        </w:rPr>
        <w:tab/>
      </w:r>
    </w:p>
    <w:p w14:paraId="55E4E39B" w14:textId="77777777" w:rsidR="000A608A" w:rsidRPr="00683200" w:rsidRDefault="00683200" w:rsidP="0042021D">
      <w:pPr>
        <w:jc w:val="right"/>
        <w:rPr>
          <w:b/>
          <w:lang w:val="sr-Cyrl-CS"/>
        </w:rPr>
      </w:pPr>
      <w:r w:rsidRPr="00683200">
        <w:rPr>
          <w:b/>
          <w:lang w:val="sr-Cyrl-CS"/>
        </w:rPr>
        <w:t>Страна</w:t>
      </w:r>
    </w:p>
    <w:p w14:paraId="762B8B34" w14:textId="79070019" w:rsidR="00500C66" w:rsidRDefault="00500C66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lang w:val="sr-Cyrl-CS"/>
        </w:rPr>
        <w:fldChar w:fldCharType="begin"/>
      </w:r>
      <w:r>
        <w:rPr>
          <w:lang w:val="sr-Cyrl-CS"/>
        </w:rPr>
        <w:instrText xml:space="preserve"> TOC \o "1-3" \h \z \u </w:instrText>
      </w:r>
      <w:r>
        <w:rPr>
          <w:lang w:val="sr-Cyrl-CS"/>
        </w:rPr>
        <w:fldChar w:fldCharType="separate"/>
      </w:r>
      <w:hyperlink w:anchor="_Toc101729777" w:history="1">
        <w:r w:rsidRPr="00211590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  <w:lang w:val="sr-Cyrl-RS"/>
          </w:rPr>
          <w:t>Теоретски део о графовима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884D29" w14:textId="169E3875" w:rsidR="00500C66" w:rsidRDefault="00500C66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78" w:history="1">
        <w:r w:rsidRPr="00211590">
          <w:rPr>
            <w:rStyle w:val="Hyperlink"/>
            <w:noProof/>
            <w:lang w:val="sr-Cyrl-RS"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  <w:lang w:val="sr-Cyrl-RS"/>
          </w:rPr>
          <w:t>Врсте графа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052717" w14:textId="02BD44FE" w:rsidR="00500C66" w:rsidRDefault="00500C66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79" w:history="1">
        <w:r w:rsidRPr="00211590">
          <w:rPr>
            <w:rStyle w:val="Hyperlink"/>
            <w:noProof/>
            <w:lang w:val="sr-Cyrl-RS"/>
          </w:rPr>
          <w:t>1.1.1.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  <w:lang w:val="sr-Cyrl-RS"/>
          </w:rPr>
          <w:t>Усмерен и неусмерен граф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B9674E" w14:textId="1C6FC40C" w:rsidR="00500C66" w:rsidRDefault="00500C66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80" w:history="1">
        <w:r w:rsidRPr="00211590">
          <w:rPr>
            <w:rStyle w:val="Hyperlink"/>
            <w:noProof/>
            <w:lang w:val="sr-Cyrl-RS"/>
          </w:rPr>
          <w:t>1.1.2.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  <w:lang w:val="sr-Cyrl-RS"/>
          </w:rPr>
          <w:t>Тежински графови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BD2642" w14:textId="02D1FE94" w:rsidR="00500C66" w:rsidRDefault="00500C66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81" w:history="1">
        <w:r w:rsidRPr="00211590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  <w:lang w:val="sr-Cyrl-RS"/>
          </w:rPr>
          <w:t>Проналажење најкраћег пута у графу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715C77" w14:textId="4FD2D418" w:rsidR="00500C66" w:rsidRDefault="00500C66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82" w:history="1">
        <w:r w:rsidRPr="00211590">
          <w:rPr>
            <w:rStyle w:val="Hyperlink"/>
            <w:noProof/>
            <w:lang w:val="sr-Cyrl-RS"/>
          </w:rPr>
          <w:t>1.2.1.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  <w:lang w:val="sr-Cyrl-RS"/>
          </w:rPr>
          <w:t>Релаксација грана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F4F456" w14:textId="7DC1C2D9" w:rsidR="00500C66" w:rsidRDefault="00500C66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83" w:history="1">
        <w:r w:rsidRPr="00211590">
          <w:rPr>
            <w:rStyle w:val="Hyperlink"/>
            <w:noProof/>
            <w:lang w:val="sr-Cyrl-RS"/>
          </w:rPr>
          <w:t>1.2.2.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  <w:lang w:val="sr-Cyrl-RS"/>
          </w:rPr>
          <w:t>Дајкстрин алгоритам претраге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4E3613" w14:textId="79DF83C8" w:rsidR="00500C66" w:rsidRDefault="00500C66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84" w:history="1">
        <w:r w:rsidRPr="00211590">
          <w:rPr>
            <w:rStyle w:val="Hyperlink"/>
            <w:noProof/>
            <w:lang w:val="sr-Cyrl-RS"/>
          </w:rPr>
          <w:t>1.2.3.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  <w:lang w:val="sr-Cyrl-RS"/>
          </w:rPr>
          <w:t>Флојд – Варшалов алгоритам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7D3E89" w14:textId="4503A526" w:rsidR="00500C66" w:rsidRDefault="00500C66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85" w:history="1">
        <w:r w:rsidRPr="00211590">
          <w:rPr>
            <w:rStyle w:val="Hyperlink"/>
            <w:noProof/>
            <w:lang w:val="sr-Cyrl-RS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  <w:lang w:val="sr-Cyrl-RS"/>
          </w:rPr>
          <w:t xml:space="preserve">Програмски </w:t>
        </w:r>
        <w:r w:rsidRPr="00211590">
          <w:rPr>
            <w:rStyle w:val="Hyperlink"/>
            <w:noProof/>
          </w:rPr>
          <w:t>језици</w:t>
        </w:r>
        <w:r w:rsidRPr="00211590">
          <w:rPr>
            <w:rStyle w:val="Hyperlink"/>
            <w:noProof/>
            <w:lang w:val="sr-Cyrl-RS"/>
          </w:rPr>
          <w:t xml:space="preserve"> и технологије које ће се користити у практичном делу рада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D4DA1F" w14:textId="775107B0" w:rsidR="00500C66" w:rsidRDefault="00500C66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86" w:history="1">
        <w:r w:rsidRPr="00211590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</w:rPr>
          <w:t>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C0B4A0" w14:textId="29583E50" w:rsidR="00500C66" w:rsidRDefault="00500C66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87" w:history="1">
        <w:r w:rsidRPr="00211590">
          <w:rPr>
            <w:rStyle w:val="Hyperlink"/>
            <w:noProof/>
            <w:lang w:val="sr-Cyrl-RS"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</w:rPr>
          <w:t xml:space="preserve">Post </w:t>
        </w:r>
        <w:r w:rsidRPr="00211590">
          <w:rPr>
            <w:rStyle w:val="Hyperlink"/>
            <w:noProof/>
            <w:lang w:val="sr-Cyrl-RS"/>
          </w:rPr>
          <w:t xml:space="preserve">и </w:t>
        </w:r>
        <w:r w:rsidRPr="00211590">
          <w:rPr>
            <w:rStyle w:val="Hyperlink"/>
            <w:noProof/>
          </w:rPr>
          <w:t xml:space="preserve">Get </w:t>
        </w:r>
        <w:r w:rsidRPr="00211590">
          <w:rPr>
            <w:rStyle w:val="Hyperlink"/>
            <w:noProof/>
            <w:lang w:val="sr-Cyrl-RS"/>
          </w:rPr>
          <w:t>методе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DE1E0B" w14:textId="1ED7E45D" w:rsidR="00500C66" w:rsidRDefault="00500C66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88" w:history="1">
        <w:r w:rsidRPr="00211590">
          <w:rPr>
            <w:rStyle w:val="Hyperlink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  <w:lang w:val="sr-Cyrl-RS"/>
          </w:rPr>
          <w:t xml:space="preserve">Како са базама у </w:t>
        </w:r>
        <w:r w:rsidRPr="00211590">
          <w:rPr>
            <w:rStyle w:val="Hyperlink"/>
            <w:noProof/>
          </w:rPr>
          <w:t>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333D26" w14:textId="23A6F0C4" w:rsidR="00500C66" w:rsidRDefault="00500C66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89" w:history="1">
        <w:r w:rsidRPr="00211590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</w:rPr>
          <w:t>Контрола и претрага лета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BDBAA4" w14:textId="0F56AE0B" w:rsidR="00500C66" w:rsidRDefault="00500C66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90" w:history="1">
        <w:r w:rsidRPr="00211590">
          <w:rPr>
            <w:rStyle w:val="Hyperlink"/>
            <w:noProof/>
            <w:lang w:val="sr-Cyrl-RS"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  <w:lang w:val="sr-Cyrl-RS"/>
          </w:rPr>
          <w:t>Контрола лета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ADE544" w14:textId="7E0E6E4B" w:rsidR="00500C66" w:rsidRDefault="00500C66">
      <w:pPr>
        <w:pStyle w:val="TO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91" w:history="1">
        <w:r w:rsidRPr="00211590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11590">
          <w:rPr>
            <w:rStyle w:val="Hyperlink"/>
            <w:noProof/>
            <w:lang w:val="sr-Cyrl-RS"/>
          </w:rPr>
          <w:t>Претрага лета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414AAF" w14:textId="1AF20D40" w:rsidR="00500C66" w:rsidRDefault="00500C6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92" w:history="1">
        <w:r w:rsidRPr="00211590">
          <w:rPr>
            <w:rStyle w:val="Hyperlink"/>
            <w:noProof/>
          </w:rPr>
          <w:t>Прилог / Прилози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DABB0B" w14:textId="42C6C61B" w:rsidR="00500C66" w:rsidRDefault="00500C66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93" w:history="1">
        <w:r w:rsidRPr="00211590">
          <w:rPr>
            <w:rStyle w:val="Hyperlink"/>
            <w:noProof/>
          </w:rPr>
          <w:t>Прилог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4679ED" w14:textId="43FCEBB1" w:rsidR="00500C66" w:rsidRDefault="00500C6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94" w:history="1">
        <w:r w:rsidRPr="00211590">
          <w:rPr>
            <w:rStyle w:val="Hyperlink"/>
            <w:noProof/>
          </w:rPr>
          <w:t>Садржај CD-а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C054A8" w14:textId="6BFE7596" w:rsidR="00500C66" w:rsidRDefault="00500C6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95" w:history="1">
        <w:r w:rsidRPr="00211590">
          <w:rPr>
            <w:rStyle w:val="Hyperlink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7CAFE3" w14:textId="66E28F9B" w:rsidR="00500C66" w:rsidRDefault="00500C6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796" w:history="1">
        <w:r w:rsidRPr="00211590">
          <w:rPr>
            <w:rStyle w:val="Hyperlink"/>
            <w:noProof/>
          </w:rPr>
          <w:t>БИОГРАФИЈА МАТУРАНТА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BEF058B" w14:textId="1A745EE0" w:rsidR="00683200" w:rsidRDefault="00500C66" w:rsidP="007A0FBE">
      <w:pPr>
        <w:rPr>
          <w:lang w:val="sr-Cyrl-CS"/>
        </w:rPr>
      </w:pPr>
      <w:r>
        <w:rPr>
          <w:lang w:val="sr-Cyrl-CS"/>
        </w:rPr>
        <w:fldChar w:fldCharType="end"/>
      </w:r>
    </w:p>
    <w:p w14:paraId="6BB45D3E" w14:textId="77777777" w:rsidR="00213974" w:rsidRDefault="00213974" w:rsidP="007A0FBE">
      <w:pPr>
        <w:rPr>
          <w:lang w:val="sr-Cyrl-CS"/>
        </w:rPr>
      </w:pPr>
    </w:p>
    <w:p w14:paraId="0169F2C3" w14:textId="77777777" w:rsidR="00213974" w:rsidRPr="00242DFE" w:rsidRDefault="00213974" w:rsidP="007A0FBE">
      <w:pPr>
        <w:rPr>
          <w:lang w:val="sr-Cyrl-CS"/>
        </w:rPr>
      </w:pPr>
    </w:p>
    <w:p w14:paraId="5892D138" w14:textId="77777777" w:rsidR="000C1C2B" w:rsidRDefault="000C1C2B" w:rsidP="00EC6C57">
      <w:pPr>
        <w:rPr>
          <w:lang w:val="sr-Cyrl-CS"/>
        </w:rPr>
        <w:sectPr w:rsidR="000C1C2B" w:rsidSect="000A4B0E">
          <w:headerReference w:type="default" r:id="rId8"/>
          <w:footerReference w:type="default" r:id="rId9"/>
          <w:type w:val="continuous"/>
          <w:pgSz w:w="11907" w:h="16840" w:code="9"/>
          <w:pgMar w:top="1418" w:right="1134" w:bottom="1134" w:left="1701" w:header="720" w:footer="720" w:gutter="0"/>
          <w:cols w:space="720"/>
          <w:titlePg/>
          <w:docGrid w:linePitch="360"/>
        </w:sectPr>
      </w:pPr>
    </w:p>
    <w:p w14:paraId="13713BE5" w14:textId="77777777" w:rsidR="00683200" w:rsidRDefault="00683200" w:rsidP="00EC6C57">
      <w:pPr>
        <w:rPr>
          <w:lang w:val="sr-Cyrl-CS"/>
        </w:rPr>
      </w:pPr>
    </w:p>
    <w:p w14:paraId="7A138A5E" w14:textId="77777777" w:rsidR="0037703E" w:rsidRDefault="004F531F" w:rsidP="00213974">
      <w:pPr>
        <w:pStyle w:val="Naslov"/>
      </w:pPr>
      <w:bookmarkStart w:id="4" w:name="_Toc531818277"/>
      <w:r w:rsidRPr="00213974">
        <w:t>У</w:t>
      </w:r>
      <w:r w:rsidR="00F11F87" w:rsidRPr="00213974">
        <w:t>вод</w:t>
      </w:r>
      <w:bookmarkEnd w:id="4"/>
    </w:p>
    <w:p w14:paraId="5AB0319B" w14:textId="77777777" w:rsidR="00F11F87" w:rsidRPr="00473452" w:rsidRDefault="00F11F87" w:rsidP="00213974">
      <w:pPr>
        <w:pStyle w:val="StyleText"/>
        <w:rPr>
          <w:lang w:val="sr-Cyrl-CS"/>
        </w:rPr>
      </w:pPr>
    </w:p>
    <w:p w14:paraId="346BF215" w14:textId="379D048F" w:rsidR="00F11F87" w:rsidRPr="00ED1649" w:rsidRDefault="00723692" w:rsidP="00213974">
      <w:pPr>
        <w:pStyle w:val="StyleText"/>
        <w:rPr>
          <w:lang w:val="sr-Cyrl-RS"/>
        </w:rPr>
      </w:pPr>
      <w:r>
        <w:rPr>
          <w:lang w:val="sr-Cyrl-RS"/>
        </w:rPr>
        <w:t xml:space="preserve">Теорија графова </w:t>
      </w:r>
      <w:r w:rsidR="00C00626">
        <w:rPr>
          <w:lang w:val="sr-Cyrl-RS"/>
        </w:rPr>
        <w:t>је област математике која је веома заступљена у програмирању и информатици уопште</w:t>
      </w:r>
      <w:r w:rsidR="00F11F87" w:rsidRPr="00473452">
        <w:rPr>
          <w:lang w:val="sr-Cyrl-CS"/>
        </w:rPr>
        <w:t>.</w:t>
      </w:r>
      <w:r w:rsidR="00C00626">
        <w:rPr>
          <w:lang w:val="sr-Cyrl-RS"/>
        </w:rPr>
        <w:t xml:space="preserve"> Ова област своје корене вуче још из 18. века када је познати швајцарски математичар Леонард Ојлер формулисао </w:t>
      </w:r>
      <w:r w:rsidR="00CC03EB">
        <w:rPr>
          <w:lang w:val="sr-Cyrl-RS"/>
        </w:rPr>
        <w:t>проблем под називом Седам мостова Кенинзбурга</w:t>
      </w:r>
      <w:r w:rsidR="006D1E8B" w:rsidRPr="006D1E8B">
        <w:rPr>
          <w:lang w:val="sr-Cyrl-RS"/>
        </w:rPr>
        <w:t xml:space="preserve">. </w:t>
      </w:r>
      <w:r w:rsidR="00ED1649">
        <w:rPr>
          <w:lang w:val="sr-Cyrl-RS"/>
        </w:rPr>
        <w:t xml:space="preserve">У овом огранку математике постоји много теоретског дела и због тога су и приказане неке основе које морају да се знају пре саме примене, али исто тако је и веома променљиво на реалне проблеме попут умрежавања, </w:t>
      </w:r>
    </w:p>
    <w:p w14:paraId="2C32E340" w14:textId="77777777" w:rsidR="00702AAC" w:rsidRPr="00C00626" w:rsidRDefault="00702AAC" w:rsidP="00213974">
      <w:pPr>
        <w:pStyle w:val="StyleText"/>
        <w:rPr>
          <w:lang w:val="sr-Cyrl-RS"/>
        </w:rPr>
      </w:pPr>
    </w:p>
    <w:p w14:paraId="3744DD00" w14:textId="5CF691A6" w:rsidR="000A608A" w:rsidRDefault="000A608A" w:rsidP="00024325">
      <w:pPr>
        <w:pStyle w:val="Heading1"/>
        <w:jc w:val="both"/>
      </w:pPr>
      <w:r w:rsidRPr="0037703E">
        <w:br w:type="page"/>
      </w:r>
      <w:bookmarkStart w:id="5" w:name="_Toc101729777"/>
      <w:r w:rsidR="006D1E8B">
        <w:rPr>
          <w:lang w:val="sr-Cyrl-RS"/>
        </w:rPr>
        <w:lastRenderedPageBreak/>
        <w:t>Теор</w:t>
      </w:r>
      <w:r w:rsidR="00FC7E3E">
        <w:rPr>
          <w:lang w:val="sr-Cyrl-RS"/>
        </w:rPr>
        <w:t>етски део о графовима</w:t>
      </w:r>
      <w:bookmarkEnd w:id="5"/>
    </w:p>
    <w:p w14:paraId="67DF1F2A" w14:textId="77777777" w:rsidR="00702AAC" w:rsidRPr="00702AAC" w:rsidRDefault="00702AAC" w:rsidP="00702AAC">
      <w:pPr>
        <w:pStyle w:val="StyleText"/>
      </w:pPr>
    </w:p>
    <w:p w14:paraId="75BB8A1C" w14:textId="7F9C2AD0" w:rsidR="008A7475" w:rsidRPr="0031038F" w:rsidRDefault="00FC7E3E" w:rsidP="00FC7E3E">
      <w:pPr>
        <w:pStyle w:val="StyleText"/>
        <w:ind w:left="360" w:firstLine="0"/>
        <w:rPr>
          <w:lang w:val="sr-Latn-RS"/>
        </w:rPr>
      </w:pPr>
      <w:r w:rsidRPr="008308FD">
        <w:rPr>
          <w:b/>
          <w:bCs/>
          <w:lang w:val="sr-Cyrl-RS"/>
        </w:rPr>
        <w:t>Граф</w:t>
      </w:r>
      <w:r>
        <w:rPr>
          <w:lang w:val="sr-Cyrl-RS"/>
        </w:rPr>
        <w:t xml:space="preserve"> представља један од основних апстрактних структура у програмирању помоћу кога можемо да представимо објекте и релације које важе међу њима, од физичких до мисаоних.</w:t>
      </w:r>
      <w:r w:rsidR="009C5510">
        <w:rPr>
          <w:lang w:val="sr-Cyrl-RS"/>
        </w:rPr>
        <w:t xml:space="preserve"> Сваки граф </w:t>
      </w:r>
      <w:r w:rsidR="001972EE">
        <w:t>G</w:t>
      </w:r>
      <w:r w:rsidR="001972EE" w:rsidRPr="001972EE">
        <w:rPr>
          <w:lang w:val="sr-Cyrl-RS"/>
        </w:rPr>
        <w:t xml:space="preserve"> </w:t>
      </w:r>
      <w:r w:rsidR="009C5510">
        <w:rPr>
          <w:lang w:val="sr-Cyrl-RS"/>
        </w:rPr>
        <w:t xml:space="preserve">се састоји од два скупа: </w:t>
      </w:r>
      <w:r w:rsidR="009C5510" w:rsidRPr="008308FD">
        <w:rPr>
          <w:b/>
          <w:bCs/>
          <w:lang w:val="sr-Cyrl-RS"/>
        </w:rPr>
        <w:t>скупа грана</w:t>
      </w:r>
      <w:r w:rsidR="0031038F">
        <w:rPr>
          <w:lang w:val="sr-Cyrl-RS"/>
        </w:rPr>
        <w:t xml:space="preserve"> </w:t>
      </w:r>
      <w:r w:rsidR="001972EE">
        <w:t>E</w:t>
      </w:r>
      <w:r w:rsidR="009C5510">
        <w:rPr>
          <w:lang w:val="sr-Cyrl-RS"/>
        </w:rPr>
        <w:t xml:space="preserve"> и </w:t>
      </w:r>
      <w:r w:rsidR="009C5510" w:rsidRPr="008308FD">
        <w:rPr>
          <w:b/>
          <w:bCs/>
          <w:lang w:val="sr-Cyrl-RS"/>
        </w:rPr>
        <w:t>скупа чворова</w:t>
      </w:r>
      <w:r w:rsidR="001972EE" w:rsidRPr="001972EE">
        <w:rPr>
          <w:lang w:val="sr-Cyrl-RS"/>
        </w:rPr>
        <w:t xml:space="preserve"> </w:t>
      </w:r>
      <w:r w:rsidR="001972EE">
        <w:t>V</w:t>
      </w:r>
      <w:r w:rsidR="009C5510">
        <w:rPr>
          <w:lang w:val="sr-Cyrl-RS"/>
        </w:rPr>
        <w:t>.</w:t>
      </w:r>
      <w:r w:rsidR="0031038F">
        <w:rPr>
          <w:lang w:val="sr-Cyrl-RS"/>
        </w:rPr>
        <w:t xml:space="preserve"> </w:t>
      </w:r>
    </w:p>
    <w:p w14:paraId="0F72279A" w14:textId="77777777" w:rsidR="00CA7829" w:rsidRDefault="009C5510" w:rsidP="00CA7829">
      <w:pPr>
        <w:keepNext/>
        <w:jc w:val="center"/>
      </w:pPr>
      <w:r>
        <w:rPr>
          <w:noProof/>
        </w:rPr>
        <w:drawing>
          <wp:inline distT="0" distB="0" distL="0" distR="0" wp14:anchorId="2C5C8FAB" wp14:editId="26B51378">
            <wp:extent cx="2371725" cy="1924050"/>
            <wp:effectExtent l="0" t="0" r="9525" b="0"/>
            <wp:docPr id="4" name="Picture 4" descr="KEJLIJEVI GRAFOVI GR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JLIJEVI GRAFOVI GRUP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680B" w14:textId="79F1979D" w:rsidR="009C5510" w:rsidRPr="00CA7829" w:rsidRDefault="00CA7829" w:rsidP="00CA7829">
      <w:pPr>
        <w:pStyle w:val="Caption"/>
        <w:rPr>
          <w:lang w:val="sr-Cyrl-RS"/>
        </w:rPr>
      </w:pPr>
      <w:bookmarkStart w:id="6" w:name="_Toc101729841"/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E020C6">
          <w:rPr>
            <w:noProof/>
          </w:rPr>
          <w:t>1</w:t>
        </w:r>
      </w:fldSimple>
      <w:r>
        <w:rPr>
          <w:lang w:val="sr-Cyrl-RS"/>
        </w:rPr>
        <w:t xml:space="preserve"> Граф</w:t>
      </w:r>
      <w:bookmarkEnd w:id="6"/>
    </w:p>
    <w:p w14:paraId="5E1B0825" w14:textId="77777777" w:rsidR="00B37054" w:rsidRPr="0008740B" w:rsidRDefault="00B37054" w:rsidP="00EC6C57">
      <w:pPr>
        <w:jc w:val="center"/>
        <w:rPr>
          <w:lang w:val="ru-RU"/>
        </w:rPr>
      </w:pPr>
    </w:p>
    <w:p w14:paraId="4E144BA2" w14:textId="77777777" w:rsidR="00B37054" w:rsidRPr="00B37054" w:rsidRDefault="00B37054" w:rsidP="00B37054">
      <w:pPr>
        <w:pStyle w:val="Caption"/>
        <w:rPr>
          <w:lang w:val="sr-Cyrl-CS"/>
        </w:rPr>
      </w:pPr>
    </w:p>
    <w:p w14:paraId="7BA657AC" w14:textId="7E78B539" w:rsidR="00702AAC" w:rsidRPr="0031038F" w:rsidRDefault="009C5510" w:rsidP="005D2DAF">
      <w:pPr>
        <w:pStyle w:val="StyleText"/>
        <w:rPr>
          <w:lang w:val="sr-Cyrl-RS"/>
        </w:rPr>
      </w:pPr>
      <w:r>
        <w:rPr>
          <w:lang w:val="ru-RU"/>
        </w:rPr>
        <w:t>На слици 1. је приказан граф од пет чворова</w:t>
      </w:r>
      <w:r w:rsidR="001972EE" w:rsidRPr="001972EE">
        <w:rPr>
          <w:lang w:val="sr-Cyrl-CS"/>
        </w:rPr>
        <w:t xml:space="preserve"> </w:t>
      </w:r>
      <w:r w:rsidR="001972EE">
        <w:t>V</w:t>
      </w:r>
      <w:r w:rsidR="001972EE" w:rsidRPr="001972EE">
        <w:rPr>
          <w:lang w:val="sr-Cyrl-CS"/>
        </w:rPr>
        <w:t xml:space="preserve"> = {</w:t>
      </w:r>
      <w:r w:rsidR="001972EE">
        <w:t>v</w:t>
      </w:r>
      <w:r w:rsidR="001972EE" w:rsidRPr="001972EE">
        <w:rPr>
          <w:lang w:val="sr-Cyrl-CS"/>
        </w:rPr>
        <w:t xml:space="preserve">1, </w:t>
      </w:r>
      <w:r w:rsidR="001972EE">
        <w:t>v</w:t>
      </w:r>
      <w:r w:rsidR="001972EE" w:rsidRPr="001972EE">
        <w:rPr>
          <w:lang w:val="sr-Cyrl-CS"/>
        </w:rPr>
        <w:t xml:space="preserve">2, </w:t>
      </w:r>
      <w:r w:rsidR="001972EE">
        <w:t>v</w:t>
      </w:r>
      <w:r w:rsidR="001972EE" w:rsidRPr="001972EE">
        <w:rPr>
          <w:lang w:val="sr-Cyrl-CS"/>
        </w:rPr>
        <w:t xml:space="preserve">3, </w:t>
      </w:r>
      <w:r w:rsidR="001972EE">
        <w:t>v</w:t>
      </w:r>
      <w:r w:rsidR="001972EE" w:rsidRPr="001972EE">
        <w:rPr>
          <w:lang w:val="sr-Cyrl-CS"/>
        </w:rPr>
        <w:t xml:space="preserve">4, </w:t>
      </w:r>
      <w:r w:rsidR="001972EE">
        <w:t>v</w:t>
      </w:r>
      <w:r w:rsidR="001972EE" w:rsidRPr="001972EE">
        <w:rPr>
          <w:lang w:val="sr-Cyrl-CS"/>
        </w:rPr>
        <w:t>5}</w:t>
      </w:r>
      <w:r>
        <w:rPr>
          <w:lang w:val="ru-RU"/>
        </w:rPr>
        <w:t xml:space="preserve"> и двадесет грана</w:t>
      </w:r>
      <w:r w:rsidR="0031038F">
        <w:rPr>
          <w:lang w:val="sr-Latn-RS"/>
        </w:rPr>
        <w:t xml:space="preserve"> </w:t>
      </w:r>
      <w:r w:rsidR="001972EE">
        <w:rPr>
          <w:lang w:val="sr-Latn-RS"/>
        </w:rPr>
        <w:t>E  = {v1-v2, v2-v3, v4-v5...}.</w:t>
      </w:r>
      <w:r w:rsidR="0031038F">
        <w:rPr>
          <w:lang w:val="sr-Cyrl-RS"/>
        </w:rPr>
        <w:t xml:space="preserve"> </w:t>
      </w:r>
    </w:p>
    <w:p w14:paraId="509C5CBA" w14:textId="77777777" w:rsidR="0037703E" w:rsidRPr="00B37054" w:rsidRDefault="0037703E" w:rsidP="00FB03B3">
      <w:pPr>
        <w:pStyle w:val="StyleText"/>
        <w:rPr>
          <w:lang w:val="sr-Cyrl-CS"/>
        </w:rPr>
      </w:pPr>
    </w:p>
    <w:p w14:paraId="199E360C" w14:textId="1B2C7E3F" w:rsidR="000A608A" w:rsidRDefault="00C875F0" w:rsidP="005B5465">
      <w:pPr>
        <w:pStyle w:val="Heading2"/>
        <w:numPr>
          <w:ilvl w:val="1"/>
          <w:numId w:val="15"/>
        </w:numPr>
        <w:rPr>
          <w:lang w:val="sr-Cyrl-RS"/>
        </w:rPr>
      </w:pPr>
      <w:bookmarkStart w:id="7" w:name="_Toc101729778"/>
      <w:r>
        <w:rPr>
          <w:lang w:val="sr-Cyrl-RS"/>
        </w:rPr>
        <w:t>Врсте графа</w:t>
      </w:r>
      <w:bookmarkEnd w:id="7"/>
    </w:p>
    <w:p w14:paraId="14F3FC6C" w14:textId="5C7A34EB" w:rsidR="00C875F0" w:rsidRDefault="00C875F0" w:rsidP="00C875F0">
      <w:pPr>
        <w:pStyle w:val="Heading3"/>
        <w:rPr>
          <w:lang w:val="sr-Cyrl-RS"/>
        </w:rPr>
      </w:pPr>
      <w:bookmarkStart w:id="8" w:name="_Toc101729779"/>
      <w:r>
        <w:rPr>
          <w:lang w:val="sr-Cyrl-RS"/>
        </w:rPr>
        <w:t>Усмерен и неусмерен граф</w:t>
      </w:r>
      <w:bookmarkEnd w:id="8"/>
    </w:p>
    <w:p w14:paraId="5904A609" w14:textId="3DE63ED6" w:rsidR="00E36DC3" w:rsidRDefault="005E0601" w:rsidP="00F87D7A">
      <w:pPr>
        <w:jc w:val="center"/>
        <w:rPr>
          <w:lang w:val="sr-Cyrl-RS"/>
        </w:rPr>
      </w:pPr>
      <w:r w:rsidRPr="00F87D7A">
        <w:rPr>
          <w:lang w:val="sr-Cyrl-RS"/>
        </w:rPr>
        <w:t xml:space="preserve">              </w:t>
      </w:r>
      <w:r w:rsidR="00805B68">
        <w:rPr>
          <w:lang w:val="sr-Cyrl-RS"/>
        </w:rPr>
        <w:t xml:space="preserve">Код </w:t>
      </w:r>
      <w:r w:rsidR="00805B68" w:rsidRPr="00CF6FF7">
        <w:rPr>
          <w:b/>
          <w:bCs/>
          <w:lang w:val="sr-Cyrl-RS"/>
        </w:rPr>
        <w:t>неусмереног графа</w:t>
      </w:r>
      <w:r w:rsidR="00CF6FF7">
        <w:rPr>
          <w:lang w:val="sr-Cyrl-RS"/>
        </w:rPr>
        <w:t xml:space="preserve"> (слика 2)</w:t>
      </w:r>
      <w:r w:rsidR="00805B68">
        <w:rPr>
          <w:lang w:val="sr-Cyrl-RS"/>
        </w:rPr>
        <w:t xml:space="preserve"> не морамо да нагласимо одакле докле иде грана</w:t>
      </w:r>
      <w:r w:rsidR="008308FD">
        <w:rPr>
          <w:lang w:val="sr-Cyrl-RS"/>
        </w:rPr>
        <w:t xml:space="preserve"> и степен чвора у таквом графу је једнак броју грана везаних за тај </w:t>
      </w:r>
      <w:r w:rsidR="00E36DC3">
        <w:rPr>
          <w:lang w:val="sr-Cyrl-RS"/>
        </w:rPr>
        <w:t>чвор</w:t>
      </w:r>
      <w:r w:rsidR="008308FD">
        <w:rPr>
          <w:lang w:val="sr-Cyrl-RS"/>
        </w:rPr>
        <w:t>.</w:t>
      </w:r>
      <w:r w:rsidR="00E36DC3">
        <w:rPr>
          <w:lang w:val="sr-Cyrl-RS"/>
        </w:rPr>
        <w:t xml:space="preserve"> </w:t>
      </w:r>
    </w:p>
    <w:p w14:paraId="2B5D2C84" w14:textId="77777777" w:rsidR="00E36DC3" w:rsidRDefault="00E36DC3" w:rsidP="00E36DC3">
      <w:pPr>
        <w:pStyle w:val="StyleText"/>
        <w:keepNext/>
        <w:jc w:val="center"/>
      </w:pPr>
      <w:r>
        <w:rPr>
          <w:noProof/>
          <w:lang w:val="sr-Cyrl-RS"/>
        </w:rPr>
        <w:drawing>
          <wp:inline distT="0" distB="0" distL="0" distR="0" wp14:anchorId="1FD49616" wp14:editId="398E890C">
            <wp:extent cx="1820333" cy="1638300"/>
            <wp:effectExtent l="0" t="0" r="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79" cy="164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6A1B" w14:textId="2E2E6CB6" w:rsidR="00E36DC3" w:rsidRPr="00E36DC3" w:rsidRDefault="00E36DC3" w:rsidP="00E36DC3">
      <w:pPr>
        <w:pStyle w:val="Caption"/>
        <w:rPr>
          <w:lang w:val="sr-Cyrl-RS"/>
        </w:rPr>
      </w:pPr>
      <w:bookmarkStart w:id="9" w:name="_Toc101729842"/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E020C6">
          <w:rPr>
            <w:noProof/>
          </w:rPr>
          <w:t>2</w:t>
        </w:r>
      </w:fldSimple>
      <w:r>
        <w:rPr>
          <w:lang w:val="sr-Cyrl-RS"/>
        </w:rPr>
        <w:t xml:space="preserve"> Неусмерен граф</w:t>
      </w:r>
      <w:bookmarkEnd w:id="9"/>
    </w:p>
    <w:p w14:paraId="5948609C" w14:textId="77777777" w:rsidR="00E36DC3" w:rsidRDefault="00E36DC3" w:rsidP="00702AAC">
      <w:pPr>
        <w:pStyle w:val="StyleText"/>
        <w:rPr>
          <w:lang w:val="sr-Cyrl-RS"/>
        </w:rPr>
      </w:pPr>
    </w:p>
    <w:p w14:paraId="658C221B" w14:textId="7F3CC2A8" w:rsidR="0037703E" w:rsidRDefault="00E36DC3" w:rsidP="00702AAC">
      <w:pPr>
        <w:pStyle w:val="StyleText"/>
        <w:rPr>
          <w:lang w:val="sr-Cyrl-RS"/>
        </w:rPr>
      </w:pPr>
      <w:r>
        <w:rPr>
          <w:lang w:val="sr-Cyrl-RS"/>
        </w:rPr>
        <w:t>За разлику од њега</w:t>
      </w:r>
      <w:r w:rsidR="00805B68">
        <w:rPr>
          <w:lang w:val="sr-Cyrl-RS"/>
        </w:rPr>
        <w:t xml:space="preserve"> код </w:t>
      </w:r>
      <w:r w:rsidR="00805B68" w:rsidRPr="00CF6FF7">
        <w:rPr>
          <w:b/>
          <w:bCs/>
          <w:lang w:val="sr-Cyrl-RS"/>
        </w:rPr>
        <w:t>усмереног графа</w:t>
      </w:r>
      <w:r w:rsidR="00CF6FF7">
        <w:rPr>
          <w:lang w:val="sr-Cyrl-RS"/>
        </w:rPr>
        <w:t xml:space="preserve"> (слика 3)</w:t>
      </w:r>
      <w:r w:rsidR="00805B68">
        <w:rPr>
          <w:lang w:val="sr-Cyrl-RS"/>
        </w:rPr>
        <w:t xml:space="preserve"> морамо</w:t>
      </w:r>
      <w:r w:rsidR="001972EE" w:rsidRPr="001972EE">
        <w:rPr>
          <w:lang w:val="sr-Cyrl-CS"/>
        </w:rPr>
        <w:t xml:space="preserve"> </w:t>
      </w:r>
      <w:r>
        <w:rPr>
          <w:lang w:val="sr-Cyrl-CS"/>
        </w:rPr>
        <w:t>нагласити одакле почиње и где се завршава грана</w:t>
      </w:r>
      <w:r w:rsidR="00120C02">
        <w:rPr>
          <w:lang w:val="sr-Cyrl-RS"/>
        </w:rPr>
        <w:t>.</w:t>
      </w:r>
      <w:r w:rsidR="00360068">
        <w:rPr>
          <w:lang w:val="sr-Cyrl-RS"/>
        </w:rPr>
        <w:t xml:space="preserve"> Због ове особине усмерени графови имају </w:t>
      </w:r>
      <w:r w:rsidR="00360068" w:rsidRPr="008308FD">
        <w:rPr>
          <w:b/>
          <w:bCs/>
          <w:lang w:val="sr-Cyrl-RS"/>
        </w:rPr>
        <w:t>улазни</w:t>
      </w:r>
      <w:r w:rsidR="00360068">
        <w:rPr>
          <w:lang w:val="sr-Cyrl-RS"/>
        </w:rPr>
        <w:t xml:space="preserve"> и </w:t>
      </w:r>
      <w:r w:rsidR="00360068" w:rsidRPr="008308FD">
        <w:rPr>
          <w:b/>
          <w:bCs/>
          <w:lang w:val="sr-Cyrl-RS"/>
        </w:rPr>
        <w:t>излазни степен</w:t>
      </w:r>
      <w:r w:rsidR="00360068">
        <w:rPr>
          <w:lang w:val="sr-Cyrl-RS"/>
        </w:rPr>
        <w:t xml:space="preserve"> за сваки чвор. Колико пута чвор представља одредишну тачку за неку грану </w:t>
      </w:r>
      <w:r w:rsidR="005E0601">
        <w:rPr>
          <w:lang w:val="sr-Cyrl-RS"/>
        </w:rPr>
        <w:t>би била најбоља</w:t>
      </w:r>
      <w:r w:rsidR="00360068">
        <w:rPr>
          <w:lang w:val="sr-Cyrl-RS"/>
        </w:rPr>
        <w:t xml:space="preserve"> дефиниција за улазни степен тог чвора док излазни степен чвора представља </w:t>
      </w:r>
      <w:r w:rsidR="005E0601">
        <w:rPr>
          <w:lang w:val="sr-Cyrl-RS"/>
        </w:rPr>
        <w:t>број грана у којима тај чвор представља полазну тачку.</w:t>
      </w:r>
    </w:p>
    <w:p w14:paraId="432F3AC3" w14:textId="098B8438" w:rsidR="00CA7829" w:rsidRPr="001441E6" w:rsidRDefault="00CA7829" w:rsidP="00E36DC3">
      <w:pPr>
        <w:pStyle w:val="StyleText"/>
        <w:keepNext/>
        <w:jc w:val="center"/>
        <w:rPr>
          <w:lang w:val="sr-Cyrl-RS"/>
        </w:rPr>
      </w:pPr>
    </w:p>
    <w:p w14:paraId="1C44844A" w14:textId="77777777" w:rsidR="00E36DC3" w:rsidRDefault="00CA7829" w:rsidP="00E36DC3">
      <w:pPr>
        <w:keepNext/>
        <w:jc w:val="center"/>
      </w:pPr>
      <w:r>
        <w:rPr>
          <w:noProof/>
          <w:lang w:val="sr-Cyrl-RS"/>
        </w:rPr>
        <w:drawing>
          <wp:inline distT="0" distB="0" distL="0" distR="0" wp14:anchorId="1CEB38B6" wp14:editId="54E768C6">
            <wp:extent cx="1818640" cy="1636776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8FF2" w14:textId="58633767" w:rsidR="00CA7829" w:rsidRPr="00CA7829" w:rsidRDefault="00E36DC3" w:rsidP="00E36DC3">
      <w:pPr>
        <w:pStyle w:val="Caption"/>
        <w:rPr>
          <w:lang w:val="sr-Cyrl-RS"/>
        </w:rPr>
      </w:pPr>
      <w:bookmarkStart w:id="10" w:name="_Toc101729843"/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E020C6">
          <w:rPr>
            <w:noProof/>
          </w:rPr>
          <w:t>3</w:t>
        </w:r>
      </w:fldSimple>
      <w:r>
        <w:rPr>
          <w:lang w:val="sr-Cyrl-RS"/>
        </w:rPr>
        <w:t xml:space="preserve"> Усмерен граф</w:t>
      </w:r>
      <w:bookmarkEnd w:id="10"/>
    </w:p>
    <w:p w14:paraId="20B02DF8" w14:textId="214F6093" w:rsidR="00C875F0" w:rsidRDefault="00C875F0" w:rsidP="00C875F0">
      <w:pPr>
        <w:pStyle w:val="Heading3"/>
        <w:rPr>
          <w:lang w:val="sr-Cyrl-RS"/>
        </w:rPr>
      </w:pPr>
      <w:bookmarkStart w:id="11" w:name="_Toc101729780"/>
      <w:r>
        <w:rPr>
          <w:lang w:val="sr-Cyrl-RS"/>
        </w:rPr>
        <w:t>Тежински графови</w:t>
      </w:r>
      <w:bookmarkEnd w:id="11"/>
    </w:p>
    <w:p w14:paraId="7D38B3D3" w14:textId="62107DF3" w:rsidR="000F2DBF" w:rsidRDefault="007745AF" w:rsidP="000F2DBF">
      <w:pPr>
        <w:rPr>
          <w:lang w:val="sr-Cyrl-RS"/>
        </w:rPr>
      </w:pPr>
      <w:r>
        <w:rPr>
          <w:lang w:val="sr-Cyrl-RS"/>
        </w:rPr>
        <w:t xml:space="preserve">Графови код којих гране имају нумерисане или су означене било којом другом ознаком упоредивог типа </w:t>
      </w:r>
      <w:r w:rsidR="00AD3827">
        <w:rPr>
          <w:lang w:val="sr-Cyrl-RS"/>
        </w:rPr>
        <w:t>представљају</w:t>
      </w:r>
      <w:r>
        <w:rPr>
          <w:lang w:val="sr-Cyrl-RS"/>
        </w:rPr>
        <w:t xml:space="preserve"> </w:t>
      </w:r>
      <w:r w:rsidRPr="007745AF">
        <w:rPr>
          <w:b/>
          <w:bCs/>
          <w:lang w:val="sr-Cyrl-RS"/>
        </w:rPr>
        <w:t>тежинск</w:t>
      </w:r>
      <w:r w:rsidR="00AD3827">
        <w:rPr>
          <w:b/>
          <w:bCs/>
          <w:lang w:val="sr-Cyrl-RS"/>
        </w:rPr>
        <w:t>е</w:t>
      </w:r>
      <w:r w:rsidRPr="007745AF">
        <w:rPr>
          <w:b/>
          <w:bCs/>
          <w:lang w:val="sr-Cyrl-RS"/>
        </w:rPr>
        <w:t xml:space="preserve"> графов</w:t>
      </w:r>
      <w:r w:rsidR="00AD3827">
        <w:rPr>
          <w:b/>
          <w:bCs/>
          <w:lang w:val="sr-Cyrl-RS"/>
        </w:rPr>
        <w:t>е</w:t>
      </w:r>
      <w:r w:rsidR="00721067">
        <w:rPr>
          <w:b/>
          <w:bCs/>
          <w:lang w:val="sr-Cyrl-RS"/>
        </w:rPr>
        <w:t xml:space="preserve"> </w:t>
      </w:r>
      <w:r w:rsidR="00721067" w:rsidRPr="00721067">
        <w:rPr>
          <w:lang w:val="sr-Cyrl-RS"/>
        </w:rPr>
        <w:t>(слика 4)</w:t>
      </w:r>
      <w:r>
        <w:rPr>
          <w:lang w:val="sr-Cyrl-RS"/>
        </w:rPr>
        <w:t>. Овакви графови могу бити и усмерени и неусмерени</w:t>
      </w:r>
      <w:r w:rsidR="00AD3827">
        <w:rPr>
          <w:lang w:val="sr-Cyrl-RS"/>
        </w:rPr>
        <w:t xml:space="preserve"> и </w:t>
      </w:r>
      <w:r w:rsidR="008E59E1">
        <w:rPr>
          <w:lang w:val="sr-Cyrl-RS"/>
        </w:rPr>
        <w:t>најчешће се ова врста графа примењује за проналажење најкраћег или најдужег пута у реалном свету.</w:t>
      </w:r>
    </w:p>
    <w:p w14:paraId="74A61D55" w14:textId="77777777" w:rsidR="00E36DC3" w:rsidRDefault="008E59E1" w:rsidP="00E36DC3">
      <w:pPr>
        <w:keepNext/>
        <w:jc w:val="center"/>
      </w:pPr>
      <w:r>
        <w:rPr>
          <w:noProof/>
        </w:rPr>
        <w:drawing>
          <wp:inline distT="0" distB="0" distL="0" distR="0" wp14:anchorId="3ECEFD04" wp14:editId="07A442D5">
            <wp:extent cx="3009900" cy="2162175"/>
            <wp:effectExtent l="0" t="0" r="0" b="9525"/>
            <wp:docPr id="10" name="Picture 10" descr="Solved Minimum spanning trees that include a given edge.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olved Minimum spanning trees that include a given edge. | Chegg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B919" w14:textId="592F67AC" w:rsidR="008E59E1" w:rsidRPr="00E36DC3" w:rsidRDefault="00E36DC3" w:rsidP="00E36DC3">
      <w:pPr>
        <w:pStyle w:val="Caption"/>
        <w:rPr>
          <w:lang w:val="sr-Cyrl-RS"/>
        </w:rPr>
      </w:pPr>
      <w:bookmarkStart w:id="12" w:name="_Toc101729844"/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E020C6">
          <w:rPr>
            <w:noProof/>
          </w:rPr>
          <w:t>4</w:t>
        </w:r>
      </w:fldSimple>
      <w:r>
        <w:rPr>
          <w:lang w:val="sr-Cyrl-RS"/>
        </w:rPr>
        <w:t xml:space="preserve"> Тежински граф</w:t>
      </w:r>
      <w:bookmarkEnd w:id="12"/>
    </w:p>
    <w:p w14:paraId="253217A6" w14:textId="77777777" w:rsidR="008E59E1" w:rsidRPr="008E59E1" w:rsidRDefault="008E59E1" w:rsidP="008E59E1">
      <w:pPr>
        <w:rPr>
          <w:lang w:val="sr-Cyrl-RS"/>
        </w:rPr>
      </w:pPr>
    </w:p>
    <w:p w14:paraId="01368BAB" w14:textId="1544FD7C" w:rsidR="000A608A" w:rsidRPr="00A3573D" w:rsidRDefault="00805B68" w:rsidP="005B5465">
      <w:pPr>
        <w:pStyle w:val="Heading2"/>
      </w:pPr>
      <w:bookmarkStart w:id="13" w:name="_Toc101729781"/>
      <w:r>
        <w:rPr>
          <w:lang w:val="sr-Cyrl-RS"/>
        </w:rPr>
        <w:t>Проналажење најкраћег пута у графу</w:t>
      </w:r>
      <w:bookmarkEnd w:id="13"/>
    </w:p>
    <w:p w14:paraId="74AD7093" w14:textId="12BD38DE" w:rsidR="00702AAC" w:rsidRPr="008E59E1" w:rsidRDefault="00702AAC" w:rsidP="00702AAC">
      <w:pPr>
        <w:rPr>
          <w:lang w:val="sr-Cyrl-CS"/>
        </w:rPr>
      </w:pPr>
    </w:p>
    <w:p w14:paraId="6DA80540" w14:textId="4B53616E" w:rsidR="00A832CD" w:rsidRDefault="00F1133C" w:rsidP="00702AAC">
      <w:pPr>
        <w:rPr>
          <w:lang w:val="sr-Cyrl-RS"/>
        </w:rPr>
      </w:pPr>
      <w:r w:rsidRPr="00644568">
        <w:rPr>
          <w:b/>
          <w:bCs/>
          <w:lang w:val="sr-Cyrl-RS"/>
        </w:rPr>
        <w:t>Шетња</w:t>
      </w:r>
      <w:r>
        <w:rPr>
          <w:lang w:val="sr-Cyrl-RS"/>
        </w:rPr>
        <w:t xml:space="preserve"> по </w:t>
      </w:r>
      <w:r w:rsidR="00E72E50">
        <w:rPr>
          <w:lang w:val="sr-Cyrl-RS"/>
        </w:rPr>
        <w:t xml:space="preserve">графу представља </w:t>
      </w:r>
      <w:r w:rsidR="00A832CD">
        <w:rPr>
          <w:lang w:val="sr-Cyrl-RS"/>
        </w:rPr>
        <w:t>кретање по међусобно повезаним чворовима где чворови могу да се понављају.</w:t>
      </w:r>
      <w:r w:rsidR="00197BC5">
        <w:rPr>
          <w:lang w:val="sr-Cyrl-RS"/>
        </w:rPr>
        <w:t xml:space="preserve"> Шетња у којој су почетни и крајњи чвор исти се назива </w:t>
      </w:r>
      <w:r w:rsidR="00197BC5" w:rsidRPr="00197BC5">
        <w:rPr>
          <w:b/>
          <w:bCs/>
          <w:lang w:val="sr-Cyrl-RS"/>
        </w:rPr>
        <w:t>контура</w:t>
      </w:r>
      <w:r w:rsidR="00197BC5">
        <w:rPr>
          <w:lang w:val="sr-Cyrl-RS"/>
        </w:rPr>
        <w:t xml:space="preserve"> или </w:t>
      </w:r>
      <w:r w:rsidR="00197BC5" w:rsidRPr="00197BC5">
        <w:rPr>
          <w:b/>
          <w:bCs/>
          <w:lang w:val="sr-Cyrl-RS"/>
        </w:rPr>
        <w:t>циклус</w:t>
      </w:r>
      <w:r w:rsidR="00197BC5">
        <w:rPr>
          <w:lang w:val="sr-Cyrl-RS"/>
        </w:rPr>
        <w:t xml:space="preserve">. </w:t>
      </w:r>
      <w:r w:rsidR="00197BC5" w:rsidRPr="00197BC5">
        <w:rPr>
          <w:b/>
          <w:bCs/>
          <w:lang w:val="sr-Cyrl-RS"/>
        </w:rPr>
        <w:t>Пут</w:t>
      </w:r>
      <w:r w:rsidR="00197BC5">
        <w:rPr>
          <w:lang w:val="sr-Cyrl-RS"/>
        </w:rPr>
        <w:t xml:space="preserve"> у графу је шетња која не садржи циклусе тј. код кога се чворови не понављају</w:t>
      </w:r>
      <w:r w:rsidR="00721067">
        <w:rPr>
          <w:lang w:val="sr-Cyrl-RS"/>
        </w:rPr>
        <w:t xml:space="preserve"> (слика 5)</w:t>
      </w:r>
      <w:r w:rsidR="00197BC5">
        <w:rPr>
          <w:lang w:val="sr-Cyrl-RS"/>
        </w:rPr>
        <w:t>.</w:t>
      </w:r>
    </w:p>
    <w:p w14:paraId="2E067453" w14:textId="77777777" w:rsidR="003032AB" w:rsidRDefault="00197BC5" w:rsidP="003032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86ECF5" wp14:editId="76C647A1">
            <wp:extent cx="3228975" cy="2139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897" cy="214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9F04" w14:textId="56FCBC09" w:rsidR="00197BC5" w:rsidRPr="003032AB" w:rsidRDefault="003032AB" w:rsidP="003032AB">
      <w:pPr>
        <w:pStyle w:val="Caption"/>
        <w:rPr>
          <w:lang w:val="sr-Cyrl-RS"/>
        </w:rPr>
      </w:pPr>
      <w:bookmarkStart w:id="14" w:name="_Toc101729845"/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E020C6">
          <w:rPr>
            <w:noProof/>
          </w:rPr>
          <w:t>5</w:t>
        </w:r>
      </w:fldSimple>
      <w:r>
        <w:t xml:space="preserve"> </w:t>
      </w:r>
      <w:r>
        <w:rPr>
          <w:lang w:val="sr-Cyrl-RS"/>
        </w:rPr>
        <w:t>Репрезентација пута у графу</w:t>
      </w:r>
      <w:bookmarkEnd w:id="14"/>
    </w:p>
    <w:p w14:paraId="003B66AF" w14:textId="617828C7" w:rsidR="00805B68" w:rsidRDefault="00805B68" w:rsidP="00702AAC">
      <w:pPr>
        <w:rPr>
          <w:lang w:val="sr-Cyrl-RS"/>
        </w:rPr>
      </w:pPr>
      <w:r>
        <w:rPr>
          <w:lang w:val="sr-Cyrl-RS"/>
        </w:rPr>
        <w:t xml:space="preserve">Да би разумели кључне функције у пројекту </w:t>
      </w:r>
      <w:r w:rsidR="00644568">
        <w:rPr>
          <w:lang w:val="sr-Cyrl-RS"/>
        </w:rPr>
        <w:t xml:space="preserve">прво </w:t>
      </w:r>
      <w:r>
        <w:rPr>
          <w:lang w:val="sr-Cyrl-RS"/>
        </w:rPr>
        <w:t>морамо да</w:t>
      </w:r>
      <w:r w:rsidR="00644568">
        <w:rPr>
          <w:lang w:val="sr-Cyrl-RS"/>
        </w:rPr>
        <w:t xml:space="preserve"> разумемо</w:t>
      </w:r>
      <w:r>
        <w:rPr>
          <w:lang w:val="sr-Cyrl-RS"/>
        </w:rPr>
        <w:t xml:space="preserve"> </w:t>
      </w:r>
      <w:r w:rsidR="00644568">
        <w:rPr>
          <w:lang w:val="sr-Cyrl-RS"/>
        </w:rPr>
        <w:t xml:space="preserve">неке од </w:t>
      </w:r>
      <w:r w:rsidR="001972EE">
        <w:rPr>
          <w:lang w:val="sr-Cyrl-RS"/>
        </w:rPr>
        <w:t>алгорит</w:t>
      </w:r>
      <w:r w:rsidR="00644568">
        <w:rPr>
          <w:lang w:val="sr-Cyrl-RS"/>
        </w:rPr>
        <w:t xml:space="preserve">ама </w:t>
      </w:r>
      <w:r w:rsidR="001972EE">
        <w:rPr>
          <w:lang w:val="sr-Cyrl-RS"/>
        </w:rPr>
        <w:t xml:space="preserve">који </w:t>
      </w:r>
      <w:r>
        <w:rPr>
          <w:lang w:val="sr-Cyrl-RS"/>
        </w:rPr>
        <w:t>се корист</w:t>
      </w:r>
      <w:r w:rsidR="001972EE">
        <w:rPr>
          <w:lang w:val="sr-Cyrl-RS"/>
        </w:rPr>
        <w:t>е</w:t>
      </w:r>
      <w:r>
        <w:rPr>
          <w:lang w:val="sr-Cyrl-RS"/>
        </w:rPr>
        <w:t xml:space="preserve"> </w:t>
      </w:r>
      <w:r w:rsidR="001972EE">
        <w:rPr>
          <w:lang w:val="sr-Cyrl-RS"/>
        </w:rPr>
        <w:t>за проналажење најкраћег пута у графу</w:t>
      </w:r>
      <w:r w:rsidR="00644568">
        <w:rPr>
          <w:lang w:val="sr-Cyrl-RS"/>
        </w:rPr>
        <w:t>, а то су Дајкс</w:t>
      </w:r>
      <w:r w:rsidR="006D338D">
        <w:rPr>
          <w:lang w:val="sr-Cyrl-RS"/>
        </w:rPr>
        <w:t>трин и Флојд Варшалов алгоритам претраге.</w:t>
      </w:r>
    </w:p>
    <w:p w14:paraId="59C134BB" w14:textId="454257AC" w:rsidR="00DF32C2" w:rsidRDefault="00DF32C2" w:rsidP="00DF32C2">
      <w:pPr>
        <w:pStyle w:val="Heading3"/>
        <w:rPr>
          <w:lang w:val="sr-Cyrl-RS"/>
        </w:rPr>
      </w:pPr>
      <w:bookmarkStart w:id="15" w:name="_Toc101729782"/>
      <w:r>
        <w:rPr>
          <w:lang w:val="sr-Cyrl-RS"/>
        </w:rPr>
        <w:t>Релаксација грана</w:t>
      </w:r>
      <w:bookmarkEnd w:id="15"/>
    </w:p>
    <w:p w14:paraId="1C4B2FCF" w14:textId="72A270B7" w:rsidR="00820F12" w:rsidRDefault="00820F12" w:rsidP="00DF32C2">
      <w:pPr>
        <w:rPr>
          <w:lang w:val="sr-Cyrl-RS"/>
        </w:rPr>
      </w:pPr>
      <w:r>
        <w:rPr>
          <w:lang w:val="sr-Cyrl-RS"/>
        </w:rPr>
        <w:t>Мењање</w:t>
      </w:r>
      <w:r w:rsidR="00DF32C2">
        <w:rPr>
          <w:lang w:val="sr-Cyrl-RS"/>
        </w:rPr>
        <w:t xml:space="preserve"> дистанц</w:t>
      </w:r>
      <w:r>
        <w:rPr>
          <w:lang w:val="sr-Cyrl-RS"/>
        </w:rPr>
        <w:t>е</w:t>
      </w:r>
      <w:r w:rsidR="00DF32C2">
        <w:rPr>
          <w:lang w:val="sr-Cyrl-RS"/>
        </w:rPr>
        <w:t xml:space="preserve"> која се чува као најкраћа између чворова А и </w:t>
      </w:r>
      <w:r w:rsidR="00DF32C2">
        <w:t>B</w:t>
      </w:r>
      <w:r w:rsidR="00DF32C2" w:rsidRPr="00DF32C2">
        <w:rPr>
          <w:lang w:val="sr-Cyrl-RS"/>
        </w:rPr>
        <w:t xml:space="preserve"> </w:t>
      </w:r>
      <w:r w:rsidR="00DF32C2">
        <w:rPr>
          <w:lang w:val="sr-Cyrl-RS"/>
        </w:rPr>
        <w:t xml:space="preserve">неком другом </w:t>
      </w:r>
      <w:r>
        <w:rPr>
          <w:lang w:val="sr-Cyrl-RS"/>
        </w:rPr>
        <w:t xml:space="preserve">краћом дистанцом која се добија проналаском краћег пута преко средњег чвора на усмереном путу се назива </w:t>
      </w:r>
      <w:r w:rsidRPr="00820F12">
        <w:rPr>
          <w:b/>
          <w:bCs/>
          <w:lang w:val="sr-Cyrl-RS"/>
        </w:rPr>
        <w:t>релаксација гране</w:t>
      </w:r>
      <w:r>
        <w:rPr>
          <w:lang w:val="sr-Cyrl-RS"/>
        </w:rPr>
        <w:t>.</w:t>
      </w:r>
    </w:p>
    <w:p w14:paraId="5CCB22D3" w14:textId="0B627AAC" w:rsidR="00820F12" w:rsidRDefault="00820F12" w:rsidP="00DF32C2">
      <w:pPr>
        <w:rPr>
          <w:lang w:val="sr-Cyrl-RS"/>
        </w:rPr>
      </w:pPr>
      <w:r>
        <w:rPr>
          <w:lang w:val="sr-Cyrl-RS"/>
        </w:rPr>
        <w:t>Пример:</w:t>
      </w:r>
    </w:p>
    <w:p w14:paraId="4D4B90B1" w14:textId="37E04F04" w:rsidR="00320FD0" w:rsidRDefault="00820F12" w:rsidP="00DF32C2">
      <w:pPr>
        <w:rPr>
          <w:lang w:val="sr-Latn-RS"/>
        </w:rPr>
      </w:pPr>
      <w:r>
        <w:rPr>
          <w:lang w:val="sr-Cyrl-RS"/>
        </w:rPr>
        <w:t xml:space="preserve">Ако посматрамо граф приказан на слици, најкраће растојање од чвора А до чвора </w:t>
      </w:r>
      <w:r>
        <w:t>B</w:t>
      </w:r>
      <w:r w:rsidRPr="00820F12">
        <w:rPr>
          <w:lang w:val="sr-Cyrl-RS"/>
        </w:rPr>
        <w:t xml:space="preserve"> </w:t>
      </w:r>
      <w:r>
        <w:rPr>
          <w:lang w:val="sr-Cyrl-RS"/>
        </w:rPr>
        <w:t xml:space="preserve">није једнак тежини гране </w:t>
      </w:r>
      <w:r>
        <w:t>AB</w:t>
      </w:r>
      <w:r w:rsidRPr="00820F12">
        <w:rPr>
          <w:lang w:val="sr-Cyrl-RS"/>
        </w:rPr>
        <w:t xml:space="preserve"> </w:t>
      </w:r>
      <w:r>
        <w:rPr>
          <w:lang w:val="sr-Cyrl-RS"/>
        </w:rPr>
        <w:t xml:space="preserve">већ збиру </w:t>
      </w:r>
      <w:r w:rsidR="00320FD0">
        <w:rPr>
          <w:lang w:val="sr-Cyrl-RS"/>
        </w:rPr>
        <w:t>тежина грана</w:t>
      </w:r>
      <w:r>
        <w:rPr>
          <w:lang w:val="sr-Cyrl-RS"/>
        </w:rPr>
        <w:t xml:space="preserve"> </w:t>
      </w:r>
      <w:r w:rsidR="00320FD0">
        <w:rPr>
          <w:lang w:val="sr-Cyrl-RS"/>
        </w:rPr>
        <w:t>АС и С</w:t>
      </w:r>
      <w:r w:rsidR="00320FD0">
        <w:rPr>
          <w:lang w:val="sr-Latn-RS"/>
        </w:rPr>
        <w:t>B</w:t>
      </w:r>
    </w:p>
    <w:p w14:paraId="6DE91093" w14:textId="77777777" w:rsidR="0004255A" w:rsidRDefault="0004255A" w:rsidP="0004255A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3AF23D21" wp14:editId="2C36FBE4">
            <wp:extent cx="2229478" cy="3152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662" cy="31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125D" w14:textId="37936838" w:rsidR="0004255A" w:rsidRPr="00744B86" w:rsidRDefault="0004255A" w:rsidP="0004255A">
      <w:pPr>
        <w:pStyle w:val="Caption"/>
      </w:pPr>
      <w:bookmarkStart w:id="16" w:name="_Toc101729846"/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E020C6">
          <w:rPr>
            <w:noProof/>
          </w:rPr>
          <w:t>6</w:t>
        </w:r>
      </w:fldSimple>
      <w:r>
        <w:t xml:space="preserve"> </w:t>
      </w:r>
      <w:r>
        <w:rPr>
          <w:lang w:val="sr-Cyrl-RS"/>
        </w:rPr>
        <w:t>Релаксација гране у графу</w:t>
      </w:r>
      <w:bookmarkEnd w:id="16"/>
    </w:p>
    <w:p w14:paraId="5C08CA89" w14:textId="76F5955F" w:rsidR="00820F12" w:rsidRPr="00320FD0" w:rsidRDefault="00507956" w:rsidP="00DF32C2">
      <w:pPr>
        <w:rPr>
          <w:lang w:val="sr-Latn-RS"/>
        </w:rPr>
      </w:pPr>
      <w:r>
        <w:rPr>
          <w:noProof/>
        </w:rPr>
        <w:pict w14:anchorId="03769317">
          <v:oval id="Oval 5" o:spid="_x0000_s1027" style="position:absolute;left:0;text-align:left;margin-left:1.2pt;margin-top:7.25pt;width:29.25pt;height:23.25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" filled="f" stroked="f"/>
        </w:pict>
      </w:r>
      <w:r w:rsidR="00320FD0">
        <w:rPr>
          <w:lang w:val="sr-Latn-RS"/>
        </w:rPr>
        <w:t xml:space="preserve"> </w:t>
      </w:r>
    </w:p>
    <w:p w14:paraId="4C028EA1" w14:textId="192695BA" w:rsidR="006D338D" w:rsidRDefault="006D338D" w:rsidP="00702AAC">
      <w:pPr>
        <w:rPr>
          <w:lang w:val="sr-Cyrl-RS"/>
        </w:rPr>
      </w:pPr>
    </w:p>
    <w:p w14:paraId="784AAEDF" w14:textId="0821E4E5" w:rsidR="006D338D" w:rsidRDefault="006D338D" w:rsidP="006D338D">
      <w:pPr>
        <w:pStyle w:val="Heading3"/>
        <w:rPr>
          <w:lang w:val="sr-Cyrl-RS"/>
        </w:rPr>
      </w:pPr>
      <w:r>
        <w:rPr>
          <w:lang w:val="sr-Cyrl-RS"/>
        </w:rPr>
        <w:t xml:space="preserve"> </w:t>
      </w:r>
      <w:bookmarkStart w:id="17" w:name="_Toc101729783"/>
      <w:r>
        <w:rPr>
          <w:lang w:val="sr-Cyrl-RS"/>
        </w:rPr>
        <w:t>Дајкстрин алгоритам претраге</w:t>
      </w:r>
      <w:bookmarkEnd w:id="17"/>
    </w:p>
    <w:p w14:paraId="2B736F62" w14:textId="77777777" w:rsidR="007A369C" w:rsidRDefault="009E1E4E" w:rsidP="009E1E4E">
      <w:pPr>
        <w:rPr>
          <w:lang w:val="sr-Cyrl-RS"/>
        </w:rPr>
      </w:pPr>
      <w:r w:rsidRPr="00E36DC3">
        <w:rPr>
          <w:b/>
          <w:bCs/>
          <w:lang w:val="sr-Cyrl-RS"/>
        </w:rPr>
        <w:t>Дајкстрин алгоритам</w:t>
      </w:r>
      <w:r>
        <w:rPr>
          <w:lang w:val="sr-Cyrl-RS"/>
        </w:rPr>
        <w:t xml:space="preserve"> претраге је после претраге у дубину и ширину вероватно најчувенији алгоритам везан за графове</w:t>
      </w:r>
      <w:r w:rsidR="00D73115">
        <w:rPr>
          <w:lang w:val="sr-Cyrl-RS"/>
        </w:rPr>
        <w:t>. Име је</w:t>
      </w:r>
      <w:r>
        <w:rPr>
          <w:lang w:val="sr-Cyrl-RS"/>
        </w:rPr>
        <w:t xml:space="preserve"> добио по холандском информатичару Едсгеру Дајкстри</w:t>
      </w:r>
      <w:r w:rsidR="00D73115">
        <w:rPr>
          <w:lang w:val="sr-Cyrl-RS"/>
        </w:rPr>
        <w:t xml:space="preserve"> (1930-2002).</w:t>
      </w:r>
      <w:r w:rsidR="00F87D7A">
        <w:rPr>
          <w:lang w:val="sr-Cyrl-RS"/>
        </w:rPr>
        <w:t xml:space="preserve"> Алгоритам се извршава над тежинским графовима код којих гране имају ненегативне вредности.</w:t>
      </w:r>
    </w:p>
    <w:p w14:paraId="529551CB" w14:textId="7A8474DB" w:rsidR="007A369C" w:rsidRDefault="007A369C" w:rsidP="009E1E4E">
      <w:pPr>
        <w:rPr>
          <w:lang w:val="sr-Cyrl-RS"/>
        </w:rPr>
      </w:pPr>
      <w:r>
        <w:rPr>
          <w:lang w:val="sr-Cyrl-RS"/>
        </w:rPr>
        <w:lastRenderedPageBreak/>
        <w:t>Алгоритам корак по корак:</w:t>
      </w:r>
    </w:p>
    <w:p w14:paraId="4D359C4A" w14:textId="77777777" w:rsidR="00254BA1" w:rsidRDefault="00254BA1" w:rsidP="00254BA1">
      <w:pPr>
        <w:keepNext/>
        <w:jc w:val="center"/>
      </w:pPr>
      <w:r>
        <w:rPr>
          <w:noProof/>
          <w:lang w:val="sr-Cyrl-RS"/>
        </w:rPr>
        <w:drawing>
          <wp:inline distT="0" distB="0" distL="0" distR="0" wp14:anchorId="43C9B9B6" wp14:editId="43A8ACBF">
            <wp:extent cx="5760720" cy="2612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CBB" w14:textId="4243B618" w:rsidR="001441E6" w:rsidRPr="00254BA1" w:rsidRDefault="00254BA1" w:rsidP="00254BA1">
      <w:pPr>
        <w:pStyle w:val="Caption"/>
      </w:pPr>
      <w:bookmarkStart w:id="18" w:name="_Toc101729847"/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E020C6">
          <w:rPr>
            <w:noProof/>
          </w:rPr>
          <w:t>7</w:t>
        </w:r>
      </w:fldSimple>
      <w:r>
        <w:br/>
      </w:r>
      <w:r>
        <w:rPr>
          <w:lang w:val="sr-Cyrl-RS"/>
        </w:rPr>
        <w:t xml:space="preserve">Дајкстрин алгоритам имплементиран у </w:t>
      </w:r>
      <w:r w:rsidRPr="00163BBD">
        <w:rPr>
          <w:i/>
          <w:iCs/>
        </w:rPr>
        <w:t>Python</w:t>
      </w:r>
      <w:r>
        <w:t>-u</w:t>
      </w:r>
      <w:bookmarkEnd w:id="18"/>
    </w:p>
    <w:p w14:paraId="416A9440" w14:textId="0A3A8473" w:rsidR="001C21BC" w:rsidRPr="009A6495" w:rsidRDefault="001C21BC" w:rsidP="001C21BC">
      <w:pPr>
        <w:rPr>
          <w:lang w:val="sr-Cyrl-RS"/>
        </w:rPr>
      </w:pPr>
      <w:r>
        <w:rPr>
          <w:lang w:val="sr-Cyrl-RS"/>
        </w:rPr>
        <w:t xml:space="preserve">Ако је број чворова у графу једнак </w:t>
      </w:r>
      <w:r>
        <w:t>V</w:t>
      </w:r>
      <w:r w:rsidRPr="001C21BC">
        <w:rPr>
          <w:lang w:val="sr-Cyrl-RS"/>
        </w:rPr>
        <w:t xml:space="preserve"> </w:t>
      </w:r>
      <w:r>
        <w:rPr>
          <w:lang w:val="sr-Cyrl-RS"/>
        </w:rPr>
        <w:t xml:space="preserve">направићемо матрицу </w:t>
      </w:r>
      <w:proofErr w:type="spellStart"/>
      <w:r w:rsidR="009A6495" w:rsidRPr="009A6495">
        <w:rPr>
          <w:i/>
          <w:iCs/>
        </w:rPr>
        <w:t>dist</w:t>
      </w:r>
      <w:proofErr w:type="spellEnd"/>
      <w:r w:rsidR="009A6495">
        <w:t xml:space="preserve"> </w:t>
      </w:r>
      <w:r w:rsidR="009A6495">
        <w:rPr>
          <w:lang w:val="sr-Cyrl-RS"/>
        </w:rPr>
        <w:t xml:space="preserve">димензија </w:t>
      </w:r>
      <w:r>
        <w:t>V</w:t>
      </w:r>
      <w:r w:rsidRPr="001C21BC">
        <w:rPr>
          <w:lang w:val="sr-Cyrl-RS"/>
        </w:rPr>
        <w:t>*</w:t>
      </w:r>
      <w:r>
        <w:t>V</w:t>
      </w:r>
      <w:r w:rsidRPr="001C21BC">
        <w:rPr>
          <w:lang w:val="sr-Cyrl-RS"/>
        </w:rPr>
        <w:t xml:space="preserve"> </w:t>
      </w:r>
      <w:r>
        <w:rPr>
          <w:lang w:val="sr-Cyrl-RS"/>
        </w:rPr>
        <w:t>која ће представљати раздаљине између чворова.</w:t>
      </w:r>
      <w:r w:rsidR="00254BA1">
        <w:t xml:space="preserve"> </w:t>
      </w:r>
      <w:r w:rsidR="009A6495">
        <w:rPr>
          <w:lang w:val="sr-Cyrl-RS"/>
        </w:rPr>
        <w:t>Такође мораћемо да памтимо које чворове смо посетили, и који чвор је претходио посећеном чвору стога нам требају још две матрице. У овом случају смо користили мапе</w:t>
      </w:r>
      <w:r w:rsidR="009A6495" w:rsidRPr="009A6495">
        <w:rPr>
          <w:lang w:val="sr-Cyrl-RS"/>
        </w:rPr>
        <w:t xml:space="preserve"> </w:t>
      </w:r>
      <w:r w:rsidR="009A6495">
        <w:rPr>
          <w:lang w:val="sr-Cyrl-RS"/>
        </w:rPr>
        <w:t xml:space="preserve">како би лакше проналазили потребне податке.  </w:t>
      </w:r>
    </w:p>
    <w:p w14:paraId="3C577D64" w14:textId="77777777" w:rsidR="00A46B2F" w:rsidRPr="001C21BC" w:rsidRDefault="00A46B2F" w:rsidP="001C21BC">
      <w:pPr>
        <w:rPr>
          <w:lang w:val="sr-Cyrl-RS"/>
        </w:rPr>
      </w:pPr>
    </w:p>
    <w:p w14:paraId="2CD70B78" w14:textId="77777777" w:rsidR="007A369C" w:rsidRPr="001C21BC" w:rsidRDefault="007A369C" w:rsidP="009E1E4E">
      <w:pPr>
        <w:rPr>
          <w:lang w:val="sr-Cyrl-RS"/>
        </w:rPr>
      </w:pPr>
    </w:p>
    <w:p w14:paraId="1756E45C" w14:textId="1EF4A915" w:rsidR="009E1E4E" w:rsidRPr="007A369C" w:rsidRDefault="00F87D7A" w:rsidP="009E1E4E">
      <w:pPr>
        <w:rPr>
          <w:lang w:val="sr-Cyrl-RS"/>
        </w:rPr>
      </w:pPr>
      <w:r>
        <w:rPr>
          <w:lang w:val="sr-Cyrl-RS"/>
        </w:rPr>
        <w:t xml:space="preserve"> </w:t>
      </w:r>
    </w:p>
    <w:p w14:paraId="4CE40538" w14:textId="14157289" w:rsidR="00A738B6" w:rsidRPr="00FE5EB8" w:rsidRDefault="00F87D7A" w:rsidP="00A738B6">
      <w:pPr>
        <w:pStyle w:val="Heading3"/>
        <w:rPr>
          <w:lang w:val="sr-Cyrl-RS"/>
        </w:rPr>
      </w:pPr>
      <w:bookmarkStart w:id="19" w:name="_Toc101729784"/>
      <w:r>
        <w:rPr>
          <w:lang w:val="sr-Cyrl-RS"/>
        </w:rPr>
        <w:t>Флојд – Варшалов алгоритам</w:t>
      </w:r>
      <w:bookmarkEnd w:id="19"/>
    </w:p>
    <w:p w14:paraId="785493A0" w14:textId="431D8D7D" w:rsidR="008321BF" w:rsidRDefault="008321BF" w:rsidP="008321BF">
      <w:pPr>
        <w:rPr>
          <w:lang w:val="sr-Cyrl-RS"/>
        </w:rPr>
      </w:pPr>
      <w:r>
        <w:rPr>
          <w:lang w:val="sr-Cyrl-RS"/>
        </w:rPr>
        <w:t>Сврха алгоритма: Проналажење најкраћег пута између сваког пара чворова.</w:t>
      </w:r>
    </w:p>
    <w:p w14:paraId="5FC9CCD3" w14:textId="3211BB58" w:rsidR="008321BF" w:rsidRDefault="008321BF" w:rsidP="008321BF">
      <w:pPr>
        <w:rPr>
          <w:lang w:val="sr-Cyrl-RS"/>
        </w:rPr>
      </w:pPr>
      <w:r>
        <w:rPr>
          <w:lang w:val="sr-Cyrl-RS"/>
        </w:rPr>
        <w:t>Повратна вредност: матрица растојања међу чворовима</w:t>
      </w:r>
    </w:p>
    <w:p w14:paraId="44C5171E" w14:textId="77777777" w:rsidR="00DA1F66" w:rsidRDefault="008321BF" w:rsidP="008321BF">
      <w:pPr>
        <w:rPr>
          <w:lang w:val="sr-Cyrl-RS"/>
        </w:rPr>
      </w:pPr>
      <w:r>
        <w:rPr>
          <w:lang w:val="sr-Cyrl-RS"/>
        </w:rPr>
        <w:t>Концепт алгоритма је да се релаксирају гране бирањем једног по једног чвора као средњег чвора на усмереном путу. Итерираћемо кроз граф чвор по чвор</w:t>
      </w:r>
      <w:r w:rsidR="00DA1F66">
        <w:rPr>
          <w:lang w:val="sr-Cyrl-RS"/>
        </w:rPr>
        <w:t xml:space="preserve">. Када се обрађује чвор </w:t>
      </w:r>
      <w:r w:rsidR="00DA1F66">
        <w:t>V</w:t>
      </w:r>
      <w:r w:rsidR="00DA1F66" w:rsidRPr="00DA1F66">
        <w:rPr>
          <w:lang w:val="sr-Cyrl-RS"/>
        </w:rPr>
        <w:t xml:space="preserve"> </w:t>
      </w:r>
      <w:r w:rsidR="00DA1F66">
        <w:rPr>
          <w:lang w:val="sr-Cyrl-RS"/>
        </w:rPr>
        <w:t xml:space="preserve">за сваки пар чворова (а, </w:t>
      </w:r>
      <w:r w:rsidR="00DA1F66">
        <w:t>b</w:t>
      </w:r>
      <w:r w:rsidR="00DA1F66" w:rsidRPr="00DA1F66">
        <w:rPr>
          <w:lang w:val="sr-Cyrl-RS"/>
        </w:rPr>
        <w:t xml:space="preserve">) </w:t>
      </w:r>
      <w:r w:rsidR="00DA1F66">
        <w:rPr>
          <w:lang w:val="sr-Cyrl-RS"/>
        </w:rPr>
        <w:t xml:space="preserve">постоје два случаја: </w:t>
      </w:r>
    </w:p>
    <w:p w14:paraId="6D4CF1FD" w14:textId="014BADA7" w:rsidR="008321BF" w:rsidRPr="00DA1F66" w:rsidRDefault="00DA1F66" w:rsidP="00DA1F66">
      <w:pPr>
        <w:pStyle w:val="ListParagraph"/>
        <w:numPr>
          <w:ilvl w:val="0"/>
          <w:numId w:val="16"/>
        </w:numPr>
        <w:rPr>
          <w:lang w:val="sr-Cyrl-RS"/>
        </w:rPr>
      </w:pPr>
      <w:r>
        <w:rPr>
          <w:lang w:val="sr-Cyrl-RS"/>
        </w:rPr>
        <w:t>Ако</w:t>
      </w:r>
      <w:r w:rsidRPr="00DA1F66">
        <w:rPr>
          <w:lang w:val="sr-Cyrl-RS"/>
        </w:rPr>
        <w:t xml:space="preserve"> </w:t>
      </w:r>
      <w:bookmarkStart w:id="20" w:name="_Hlk97998298"/>
      <w:r>
        <w:t>V</w:t>
      </w:r>
      <w:bookmarkEnd w:id="20"/>
      <w:r w:rsidRPr="00DA1F66">
        <w:rPr>
          <w:lang w:val="sr-Cyrl-RS"/>
        </w:rPr>
        <w:t xml:space="preserve"> није чвор који се налази на путу од </w:t>
      </w:r>
      <w:r w:rsidRPr="00DA1F66">
        <w:rPr>
          <w:lang w:val="sr-Latn-RS"/>
        </w:rPr>
        <w:t xml:space="preserve">a </w:t>
      </w:r>
      <w:r w:rsidRPr="00DA1F66">
        <w:rPr>
          <w:lang w:val="sr-Cyrl-RS"/>
        </w:rPr>
        <w:t>до</w:t>
      </w:r>
      <w:r w:rsidRPr="00DA1F66">
        <w:rPr>
          <w:lang w:val="sr-Latn-RS"/>
        </w:rPr>
        <w:t xml:space="preserve"> b</w:t>
      </w:r>
      <w:r>
        <w:rPr>
          <w:lang w:val="sr-Cyrl-RS"/>
        </w:rPr>
        <w:t xml:space="preserve"> дистанца између та два чвора остаје иста</w:t>
      </w:r>
    </w:p>
    <w:p w14:paraId="4D8618ED" w14:textId="5673EE8D" w:rsidR="00DA1F66" w:rsidRPr="00163BBD" w:rsidRDefault="00DA1F66" w:rsidP="00DA1F66">
      <w:pPr>
        <w:pStyle w:val="ListParagraph"/>
        <w:numPr>
          <w:ilvl w:val="0"/>
          <w:numId w:val="16"/>
        </w:numPr>
        <w:rPr>
          <w:lang w:val="sr-Cyrl-RS"/>
        </w:rPr>
      </w:pPr>
      <w:r>
        <w:rPr>
          <w:lang w:val="sr-Cyrl-RS"/>
        </w:rPr>
        <w:t>Ако</w:t>
      </w:r>
      <w:r w:rsidRPr="00DA1F66">
        <w:rPr>
          <w:lang w:val="sr-Cyrl-RS"/>
        </w:rPr>
        <w:t xml:space="preserve"> </w:t>
      </w:r>
      <w:r>
        <w:rPr>
          <w:lang w:val="sr-Cyrl-RS"/>
        </w:rPr>
        <w:t xml:space="preserve">се </w:t>
      </w:r>
      <w:r w:rsidRPr="00DA1F66">
        <w:rPr>
          <w:lang w:val="sr-Cyrl-RS"/>
        </w:rPr>
        <w:t>V</w:t>
      </w:r>
      <w:r>
        <w:rPr>
          <w:lang w:val="sr-Cyrl-RS"/>
        </w:rPr>
        <w:t xml:space="preserve"> налази на путу од а до </w:t>
      </w:r>
      <w:r>
        <w:t>b</w:t>
      </w:r>
      <w:r w:rsidRPr="00DA1F66">
        <w:rPr>
          <w:lang w:val="sr-Cyrl-RS"/>
        </w:rPr>
        <w:t xml:space="preserve"> </w:t>
      </w:r>
      <w:r>
        <w:rPr>
          <w:lang w:val="sr-Cyrl-RS"/>
        </w:rPr>
        <w:t>извршавамо релаксацију гран</w:t>
      </w:r>
      <w:r w:rsidR="007E1ECF">
        <w:t>a</w:t>
      </w:r>
    </w:p>
    <w:p w14:paraId="389386F1" w14:textId="5A94373F" w:rsidR="00163BBD" w:rsidRDefault="00163BBD" w:rsidP="00163BBD">
      <w:pPr>
        <w:rPr>
          <w:lang w:val="sr-Cyrl-RS"/>
        </w:rPr>
      </w:pPr>
      <w:r>
        <w:rPr>
          <w:lang w:val="sr-Cyrl-RS"/>
        </w:rPr>
        <w:t xml:space="preserve">У примеру испод користићемо две матрице то јест хеш мапе </w:t>
      </w:r>
      <w:r>
        <w:t>dis</w:t>
      </w:r>
      <w:r w:rsidRPr="00163BBD">
        <w:rPr>
          <w:lang w:val="sr-Cyrl-RS"/>
        </w:rPr>
        <w:t xml:space="preserve"> </w:t>
      </w:r>
      <w:r>
        <w:rPr>
          <w:lang w:val="sr-Cyrl-RS"/>
        </w:rPr>
        <w:t xml:space="preserve">и </w:t>
      </w:r>
      <w:r>
        <w:t>path</w:t>
      </w:r>
      <w:r>
        <w:rPr>
          <w:lang w:val="sr-Cyrl-RS"/>
        </w:rPr>
        <w:t>. Прва ће представљати матрицу која садржи раздаљине од свих могућих парова чворова у графу. Уколико два чвора нису повезана и не постоји пут између њих вредност за тај пар ће отићи у бесконачно, а уколико су у питању два идентична чвора вредност ће бити 0.</w:t>
      </w:r>
    </w:p>
    <w:p w14:paraId="03186559" w14:textId="70DD9AD5" w:rsidR="00163BBD" w:rsidRPr="00CD234F" w:rsidRDefault="006B71C4" w:rsidP="00163BBD">
      <w:r>
        <w:rPr>
          <w:lang w:val="sr-Cyrl-RS"/>
        </w:rPr>
        <w:t xml:space="preserve">Са друге стране матрица </w:t>
      </w:r>
      <w:r>
        <w:t>path</w:t>
      </w:r>
      <w:r>
        <w:rPr>
          <w:lang w:val="sr-Cyrl-RS"/>
        </w:rPr>
        <w:t xml:space="preserve"> помаже у памћењу чворова који се налазе на путу између два чвора А и Б.</w:t>
      </w:r>
    </w:p>
    <w:p w14:paraId="4AC40BC2" w14:textId="77777777" w:rsidR="00495F34" w:rsidRDefault="00495F34" w:rsidP="00495F34">
      <w:pPr>
        <w:keepNext/>
        <w:jc w:val="center"/>
      </w:pPr>
      <w:r>
        <w:rPr>
          <w:noProof/>
          <w:lang w:val="sr-Cyrl-RS"/>
        </w:rPr>
        <w:lastRenderedPageBreak/>
        <w:drawing>
          <wp:inline distT="0" distB="0" distL="0" distR="0" wp14:anchorId="021464A1" wp14:editId="28E0B63A">
            <wp:extent cx="5760720" cy="5500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8E4B" w14:textId="5A93E52D" w:rsidR="006D338D" w:rsidRPr="00163BBD" w:rsidRDefault="00495F34" w:rsidP="00495F34">
      <w:pPr>
        <w:pStyle w:val="Caption"/>
        <w:rPr>
          <w:lang w:val="sr-Cyrl-RS"/>
        </w:rPr>
      </w:pPr>
      <w:bookmarkStart w:id="21" w:name="_Toc101729848"/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E020C6">
          <w:rPr>
            <w:noProof/>
          </w:rPr>
          <w:t>8</w:t>
        </w:r>
      </w:fldSimple>
      <w:r>
        <w:br/>
      </w:r>
      <w:r>
        <w:rPr>
          <w:lang w:val="sr-Cyrl-RS"/>
        </w:rPr>
        <w:t xml:space="preserve">Флојд Варшалов алгоритам имплементиран у </w:t>
      </w:r>
      <w:r w:rsidR="00163BBD" w:rsidRPr="00163BBD">
        <w:rPr>
          <w:i/>
          <w:iCs/>
        </w:rPr>
        <w:t>Python</w:t>
      </w:r>
      <w:r w:rsidR="00163BBD">
        <w:t>-</w:t>
      </w:r>
      <w:r w:rsidR="00163BBD">
        <w:rPr>
          <w:lang w:val="sr-Cyrl-RS"/>
        </w:rPr>
        <w:t>у</w:t>
      </w:r>
      <w:bookmarkEnd w:id="21"/>
    </w:p>
    <w:p w14:paraId="7FFFC97D" w14:textId="53CBD257" w:rsidR="000A608A" w:rsidRDefault="000A608A" w:rsidP="00B4007F">
      <w:pPr>
        <w:pStyle w:val="Heading1"/>
        <w:rPr>
          <w:lang w:val="sr-Cyrl-RS"/>
        </w:rPr>
      </w:pPr>
      <w:r>
        <w:br w:type="page"/>
      </w:r>
      <w:bookmarkStart w:id="22" w:name="_Toc101729785"/>
      <w:r w:rsidR="00F87855">
        <w:rPr>
          <w:lang w:val="sr-Cyrl-RS"/>
        </w:rPr>
        <w:lastRenderedPageBreak/>
        <w:t xml:space="preserve">Програмски </w:t>
      </w:r>
      <w:r w:rsidR="00F87855" w:rsidRPr="00B4007F">
        <w:t>језици</w:t>
      </w:r>
      <w:r w:rsidR="00F87855">
        <w:rPr>
          <w:lang w:val="sr-Cyrl-RS"/>
        </w:rPr>
        <w:t xml:space="preserve"> и технологије које ће се користити у практичном делу рада</w:t>
      </w:r>
      <w:bookmarkEnd w:id="22"/>
    </w:p>
    <w:p w14:paraId="4441465D" w14:textId="1CF3E350" w:rsidR="00C93E9A" w:rsidRDefault="008E69B4" w:rsidP="00F87855">
      <w:pPr>
        <w:rPr>
          <w:lang w:val="sr-Cyrl-RS"/>
        </w:rPr>
      </w:pPr>
      <w:r>
        <w:rPr>
          <w:lang w:val="sr-Cyrl-RS"/>
        </w:rPr>
        <w:t>За алгоритамско-логички део апликације (</w:t>
      </w:r>
      <w:r>
        <w:t>backend</w:t>
      </w:r>
      <w:r w:rsidRPr="008E69B4">
        <w:rPr>
          <w:lang w:val="sr-Cyrl-RS"/>
        </w:rPr>
        <w:t xml:space="preserve">) </w:t>
      </w:r>
      <w:r>
        <w:rPr>
          <w:lang w:val="sr-Cyrl-RS"/>
        </w:rPr>
        <w:t xml:space="preserve">користићу програмски језик </w:t>
      </w:r>
      <w:r w:rsidRPr="008E69B4">
        <w:rPr>
          <w:i/>
          <w:iCs/>
        </w:rPr>
        <w:t>Python</w:t>
      </w:r>
      <w:r w:rsidRPr="008E69B4">
        <w:rPr>
          <w:lang w:val="sr-Cyrl-RS"/>
        </w:rPr>
        <w:t xml:space="preserve">, </w:t>
      </w:r>
      <w:r>
        <w:rPr>
          <w:lang w:val="sr-Cyrl-RS"/>
        </w:rPr>
        <w:t xml:space="preserve">за кориснички интерфејс употребићу стандардна три језика </w:t>
      </w:r>
      <w:r w:rsidRPr="008E69B4">
        <w:rPr>
          <w:i/>
          <w:iCs/>
        </w:rPr>
        <w:t>HTML</w:t>
      </w:r>
      <w:r w:rsidRPr="008E69B4">
        <w:rPr>
          <w:lang w:val="sr-Cyrl-RS"/>
        </w:rPr>
        <w:t xml:space="preserve">, </w:t>
      </w:r>
      <w:r w:rsidRPr="008E69B4">
        <w:rPr>
          <w:i/>
          <w:iCs/>
        </w:rPr>
        <w:t>CSS</w:t>
      </w:r>
      <w:r w:rsidRPr="008E69B4">
        <w:rPr>
          <w:lang w:val="sr-Cyrl-RS"/>
        </w:rPr>
        <w:t xml:space="preserve"> </w:t>
      </w:r>
      <w:r>
        <w:rPr>
          <w:lang w:val="sr-Cyrl-RS"/>
        </w:rPr>
        <w:t xml:space="preserve">и </w:t>
      </w:r>
      <w:r w:rsidRPr="008E69B4">
        <w:rPr>
          <w:i/>
          <w:iCs/>
        </w:rPr>
        <w:t>Java</w:t>
      </w:r>
      <w:r w:rsidRPr="008E69B4">
        <w:rPr>
          <w:i/>
          <w:iCs/>
          <w:lang w:val="sr-Cyrl-RS"/>
        </w:rPr>
        <w:t xml:space="preserve"> </w:t>
      </w:r>
      <w:r w:rsidRPr="008E69B4">
        <w:rPr>
          <w:i/>
          <w:iCs/>
        </w:rPr>
        <w:t>Script</w:t>
      </w:r>
      <w:r w:rsidRPr="008E69B4">
        <w:rPr>
          <w:lang w:val="sr-Cyrl-RS"/>
        </w:rPr>
        <w:t xml:space="preserve">, </w:t>
      </w:r>
      <w:r>
        <w:rPr>
          <w:lang w:val="sr-Cyrl-RS"/>
        </w:rPr>
        <w:t xml:space="preserve">док ћу за комуницирање између ова два дела апликације користити </w:t>
      </w:r>
      <w:r w:rsidRPr="008E69B4">
        <w:rPr>
          <w:i/>
          <w:iCs/>
        </w:rPr>
        <w:t>Django</w:t>
      </w:r>
      <w:r w:rsidRPr="008E69B4">
        <w:rPr>
          <w:lang w:val="sr-Cyrl-RS"/>
        </w:rPr>
        <w:t xml:space="preserve"> </w:t>
      </w:r>
      <w:r>
        <w:rPr>
          <w:lang w:val="sr-Cyrl-RS"/>
        </w:rPr>
        <w:t>веб фрејмворк.</w:t>
      </w:r>
    </w:p>
    <w:p w14:paraId="5364468F" w14:textId="5BB4A7E4" w:rsidR="0009566F" w:rsidRDefault="0009566F" w:rsidP="00F87855">
      <w:pPr>
        <w:rPr>
          <w:lang w:val="sr-Cyrl-RS"/>
        </w:rPr>
      </w:pPr>
    </w:p>
    <w:p w14:paraId="3C99B284" w14:textId="32C4BD65" w:rsidR="0009566F" w:rsidRDefault="0009566F" w:rsidP="0009566F">
      <w:pPr>
        <w:pStyle w:val="Heading2"/>
        <w:rPr>
          <w:lang w:val="en-US"/>
        </w:rPr>
      </w:pPr>
      <w:bookmarkStart w:id="23" w:name="_Toc101729786"/>
      <w:r>
        <w:rPr>
          <w:lang w:val="en-US"/>
        </w:rPr>
        <w:t>Django</w:t>
      </w:r>
      <w:bookmarkEnd w:id="23"/>
    </w:p>
    <w:p w14:paraId="354D4705" w14:textId="08B545F0" w:rsidR="00EC7A1C" w:rsidRPr="00EC7A1C" w:rsidRDefault="00387ECC" w:rsidP="0009566F">
      <w:pPr>
        <w:pStyle w:val="StyleText"/>
        <w:rPr>
          <w:lang w:val="sr-Cyrl-RS"/>
        </w:rPr>
      </w:pPr>
      <w:r>
        <w:t xml:space="preserve">Django </w:t>
      </w:r>
      <w:r>
        <w:rPr>
          <w:lang w:val="sr-Cyrl-RS"/>
        </w:rPr>
        <w:t xml:space="preserve">је </w:t>
      </w:r>
      <w:r w:rsidR="00D07184">
        <w:rPr>
          <w:lang w:val="sr-Cyrl-RS"/>
        </w:rPr>
        <w:t>једна модерна свеобухватна и широко применљива</w:t>
      </w:r>
      <w:r w:rsidR="00D07184">
        <w:t xml:space="preserve">Open Source </w:t>
      </w:r>
      <w:r w:rsidR="00D07184">
        <w:rPr>
          <w:lang w:val="sr-Cyrl-RS"/>
        </w:rPr>
        <w:t>платформа која служи за креирање веб сајтова и других веб апликација.</w:t>
      </w:r>
      <w:r w:rsidR="00EC7A1C">
        <w:t xml:space="preserve"> </w:t>
      </w:r>
      <w:r w:rsidR="00EC7A1C">
        <w:rPr>
          <w:lang w:val="sr-Cyrl-RS"/>
        </w:rPr>
        <w:t>Настала је 2005. године од непрофитне програмерске организације.</w:t>
      </w:r>
      <w:r w:rsidR="00D07184">
        <w:rPr>
          <w:lang w:val="sr-Cyrl-RS"/>
        </w:rPr>
        <w:t xml:space="preserve"> Ова технологија је од велике помоћи при комуникацији између сервера и корисничког интерфејса.</w:t>
      </w:r>
      <w:r w:rsidR="00EC7A1C">
        <w:rPr>
          <w:lang w:val="sr-Cyrl-RS"/>
        </w:rPr>
        <w:t xml:space="preserve"> Најбитнија функција ове технологије јесте примање и </w:t>
      </w:r>
      <w:r w:rsidR="003D0479">
        <w:rPr>
          <w:lang w:val="sr-Cyrl-RS"/>
        </w:rPr>
        <w:t>резоновање различитих захтева од стране корисника.</w:t>
      </w:r>
    </w:p>
    <w:p w14:paraId="75B3EB3F" w14:textId="31259B2E" w:rsidR="00EC7A1C" w:rsidRDefault="00EC7A1C" w:rsidP="00EC7A1C">
      <w:pPr>
        <w:pStyle w:val="Heading3"/>
        <w:rPr>
          <w:lang w:val="sr-Cyrl-RS"/>
        </w:rPr>
      </w:pPr>
      <w:bookmarkStart w:id="24" w:name="_Toc101729787"/>
      <w:r>
        <w:t xml:space="preserve">Post </w:t>
      </w:r>
      <w:r>
        <w:rPr>
          <w:lang w:val="sr-Cyrl-RS"/>
        </w:rPr>
        <w:t xml:space="preserve">и </w:t>
      </w:r>
      <w:r>
        <w:t xml:space="preserve">Get </w:t>
      </w:r>
      <w:r>
        <w:rPr>
          <w:lang w:val="sr-Cyrl-RS"/>
        </w:rPr>
        <w:t>методе</w:t>
      </w:r>
      <w:bookmarkEnd w:id="24"/>
    </w:p>
    <w:p w14:paraId="0ABF0A8E" w14:textId="250D52AB" w:rsidR="00EC7A1C" w:rsidRDefault="003D0479" w:rsidP="00EC7A1C">
      <w:pPr>
        <w:rPr>
          <w:lang w:val="sr-Cyrl-RS"/>
        </w:rPr>
      </w:pPr>
      <w:r w:rsidRPr="00627E1F">
        <w:rPr>
          <w:b/>
          <w:bCs/>
        </w:rPr>
        <w:t>Post</w:t>
      </w:r>
      <w:r w:rsidRPr="003D0479">
        <w:rPr>
          <w:lang w:val="sr-Cyrl-RS"/>
        </w:rPr>
        <w:t xml:space="preserve"> </w:t>
      </w:r>
      <w:r>
        <w:rPr>
          <w:lang w:val="sr-Cyrl-RS"/>
        </w:rPr>
        <w:t xml:space="preserve">метод се користи када корисник хоће да измени, дода и на крају сачува било какве промене на серверу. У практичном </w:t>
      </w:r>
      <w:r w:rsidR="00E475A3">
        <w:rPr>
          <w:lang w:val="sr-Cyrl-RS"/>
        </w:rPr>
        <w:t xml:space="preserve">(слика 8) </w:t>
      </w:r>
      <w:r>
        <w:rPr>
          <w:lang w:val="sr-Cyrl-RS"/>
        </w:rPr>
        <w:t>делу ћемо ову методу користити само при додавању нових авио линија у базу података.</w:t>
      </w:r>
      <w:r w:rsidR="00E475A3" w:rsidRPr="00E475A3">
        <w:rPr>
          <w:lang w:val="sr-Cyrl-RS"/>
        </w:rPr>
        <w:t xml:space="preserve"> </w:t>
      </w:r>
    </w:p>
    <w:p w14:paraId="12A3EB0B" w14:textId="77777777" w:rsidR="00E475A3" w:rsidRDefault="00E475A3" w:rsidP="00E475A3">
      <w:pPr>
        <w:keepNext/>
        <w:jc w:val="center"/>
      </w:pPr>
      <w:r>
        <w:rPr>
          <w:noProof/>
        </w:rPr>
        <w:drawing>
          <wp:inline distT="0" distB="0" distL="0" distR="0" wp14:anchorId="0A974F31" wp14:editId="734C559F">
            <wp:extent cx="5276850" cy="43863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849" cy="43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1286" w14:textId="25EB1C99" w:rsidR="00E475A3" w:rsidRPr="00E475A3" w:rsidRDefault="00E475A3" w:rsidP="00E475A3">
      <w:pPr>
        <w:pStyle w:val="Caption"/>
        <w:rPr>
          <w:lang w:val="sr-Cyrl-RS"/>
        </w:rPr>
      </w:pPr>
      <w:bookmarkStart w:id="25" w:name="_Toc101729849"/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E020C6">
          <w:rPr>
            <w:noProof/>
          </w:rPr>
          <w:t>9</w:t>
        </w:r>
      </w:fldSimple>
      <w:r>
        <w:br/>
        <w:t xml:space="preserve">POST </w:t>
      </w:r>
      <w:r>
        <w:rPr>
          <w:lang w:val="sr-Cyrl-RS"/>
        </w:rPr>
        <w:t>метода</w:t>
      </w:r>
      <w:bookmarkEnd w:id="25"/>
    </w:p>
    <w:p w14:paraId="62350666" w14:textId="15E259BB" w:rsidR="00F87855" w:rsidRDefault="00627E1F" w:rsidP="00C93E9A">
      <w:pPr>
        <w:pStyle w:val="StyleText"/>
        <w:rPr>
          <w:lang w:val="sr-Cyrl-RS"/>
        </w:rPr>
      </w:pPr>
      <w:r>
        <w:rPr>
          <w:lang w:val="sr-Cyrl-RS"/>
        </w:rPr>
        <w:lastRenderedPageBreak/>
        <w:t xml:space="preserve">Са друге стране </w:t>
      </w:r>
      <w:r w:rsidRPr="00627E1F">
        <w:rPr>
          <w:b/>
          <w:bCs/>
          <w:lang w:val="sr-Latn-RS"/>
        </w:rPr>
        <w:t>Get</w:t>
      </w:r>
      <w:r>
        <w:rPr>
          <w:lang w:val="sr-Latn-RS"/>
        </w:rPr>
        <w:t xml:space="preserve"> </w:t>
      </w:r>
      <w:r>
        <w:rPr>
          <w:lang w:val="sr-Cyrl-RS"/>
        </w:rPr>
        <w:t>метод се користи када је потребно прикупити податке са сервера. У пројектном делу ћемо га користити при претрази летова и аеродрома</w:t>
      </w:r>
      <w:r w:rsidR="004D5157">
        <w:rPr>
          <w:lang w:val="sr-Cyrl-RS"/>
        </w:rPr>
        <w:t xml:space="preserve">, само што ћемо при претрази летова купити податке са локалне базе, а при претрази аеродрома податке са </w:t>
      </w:r>
      <w:r w:rsidR="004D5157">
        <w:t>API</w:t>
      </w:r>
      <w:r w:rsidR="004D5157">
        <w:rPr>
          <w:lang w:val="sr-Cyrl-RS"/>
        </w:rPr>
        <w:t>-а.</w:t>
      </w:r>
    </w:p>
    <w:p w14:paraId="78951C7C" w14:textId="77777777" w:rsidR="00481AB4" w:rsidRDefault="00481AB4" w:rsidP="00481AB4">
      <w:pPr>
        <w:pStyle w:val="StyleText"/>
        <w:keepNext/>
        <w:jc w:val="center"/>
      </w:pPr>
      <w:r>
        <w:rPr>
          <w:noProof/>
          <w:lang w:val="sr-Cyrl-RS"/>
        </w:rPr>
        <w:drawing>
          <wp:inline distT="0" distB="0" distL="0" distR="0" wp14:anchorId="0ADE3B87" wp14:editId="00903128">
            <wp:extent cx="5760720" cy="310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2603" w14:textId="537EFD1D" w:rsidR="00481AB4" w:rsidRDefault="00481AB4" w:rsidP="00481AB4">
      <w:pPr>
        <w:pStyle w:val="Caption"/>
        <w:rPr>
          <w:lang w:val="sr-Cyrl-RS"/>
        </w:rPr>
      </w:pPr>
      <w:bookmarkStart w:id="26" w:name="_Toc101729850"/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E020C6">
          <w:rPr>
            <w:noProof/>
          </w:rPr>
          <w:t>10</w:t>
        </w:r>
      </w:fldSimple>
      <w:r>
        <w:br/>
      </w:r>
      <w:r>
        <w:rPr>
          <w:lang w:val="sr-Cyrl-RS"/>
        </w:rPr>
        <w:t>Функција за проналажење аеродрома</w:t>
      </w:r>
      <w:bookmarkEnd w:id="26"/>
    </w:p>
    <w:p w14:paraId="4848AADE" w14:textId="77777777" w:rsidR="00481AB4" w:rsidRDefault="00481AB4" w:rsidP="00481AB4">
      <w:pPr>
        <w:pStyle w:val="StyleText"/>
        <w:keepNext/>
        <w:ind w:firstLine="0"/>
        <w:jc w:val="center"/>
      </w:pPr>
      <w:r>
        <w:rPr>
          <w:noProof/>
        </w:rPr>
        <w:drawing>
          <wp:inline distT="0" distB="0" distL="0" distR="0" wp14:anchorId="24F0C4CC" wp14:editId="39DBECA4">
            <wp:extent cx="5760720" cy="43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8133" w14:textId="2B05D31D" w:rsidR="004D5157" w:rsidRDefault="00481AB4" w:rsidP="00481AB4">
      <w:pPr>
        <w:pStyle w:val="Caption"/>
        <w:rPr>
          <w:lang w:val="sr-Cyrl-RS"/>
        </w:rPr>
      </w:pPr>
      <w:bookmarkStart w:id="27" w:name="_Toc101729851"/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E020C6">
          <w:rPr>
            <w:noProof/>
          </w:rPr>
          <w:t>11</w:t>
        </w:r>
      </w:fldSimple>
      <w:r>
        <w:br/>
      </w:r>
      <w:r>
        <w:rPr>
          <w:lang w:val="sr-Cyrl-RS"/>
        </w:rPr>
        <w:t>Проналажење летова у локалној бази</w:t>
      </w:r>
      <w:bookmarkEnd w:id="27"/>
    </w:p>
    <w:p w14:paraId="7ECDC589" w14:textId="1368D1F8" w:rsidR="00481AB4" w:rsidRDefault="00FC576A" w:rsidP="00481AB4">
      <w:pPr>
        <w:pStyle w:val="Heading3"/>
      </w:pPr>
      <w:bookmarkStart w:id="28" w:name="_Toc101729788"/>
      <w:r>
        <w:rPr>
          <w:lang w:val="sr-Cyrl-RS"/>
        </w:rPr>
        <w:t xml:space="preserve">Како са базама у </w:t>
      </w:r>
      <w:r>
        <w:t>Django</w:t>
      </w:r>
      <w:bookmarkEnd w:id="28"/>
    </w:p>
    <w:p w14:paraId="374BD50F" w14:textId="701159CB" w:rsidR="00FC576A" w:rsidRPr="001C336D" w:rsidRDefault="00FC576A" w:rsidP="00FC576A">
      <w:pPr>
        <w:rPr>
          <w:lang w:val="sr-Cyrl-RS"/>
        </w:rPr>
      </w:pPr>
      <w:r>
        <w:rPr>
          <w:lang w:val="sr-Cyrl-RS"/>
        </w:rPr>
        <w:t xml:space="preserve">Свака </w:t>
      </w:r>
      <w:r w:rsidRPr="00733866">
        <w:rPr>
          <w:i/>
          <w:iCs/>
          <w:lang w:val="sr-Latn-RS"/>
        </w:rPr>
        <w:t>Django</w:t>
      </w:r>
      <w:r>
        <w:rPr>
          <w:lang w:val="sr-Latn-RS"/>
        </w:rPr>
        <w:t xml:space="preserve"> </w:t>
      </w:r>
      <w:r>
        <w:rPr>
          <w:lang w:val="sr-Cyrl-RS"/>
        </w:rPr>
        <w:t xml:space="preserve">апликација садржи </w:t>
      </w:r>
      <w:r w:rsidR="00D52105">
        <w:rPr>
          <w:lang w:val="sr-Cyrl-RS"/>
        </w:rPr>
        <w:t xml:space="preserve">датотеку под именом </w:t>
      </w:r>
      <w:r w:rsidR="00D52105">
        <w:t xml:space="preserve">models.py </w:t>
      </w:r>
      <w:r w:rsidR="00D52105">
        <w:rPr>
          <w:lang w:val="sr-Cyrl-RS"/>
        </w:rPr>
        <w:t>у којој се чувају модели различитих објеката које желимо да чувамо.</w:t>
      </w:r>
      <w:r w:rsidR="001C336D">
        <w:t xml:space="preserve"> </w:t>
      </w:r>
      <w:r w:rsidR="001C336D">
        <w:rPr>
          <w:lang w:val="sr-Cyrl-RS"/>
        </w:rPr>
        <w:t xml:space="preserve">Свако поље у моделу ће се превести на </w:t>
      </w:r>
      <w:r w:rsidR="001C336D" w:rsidRPr="00733866">
        <w:rPr>
          <w:i/>
          <w:iCs/>
        </w:rPr>
        <w:t>SQL</w:t>
      </w:r>
      <w:r w:rsidR="001C336D">
        <w:t xml:space="preserve"> </w:t>
      </w:r>
      <w:r w:rsidR="001C336D">
        <w:rPr>
          <w:lang w:val="sr-Cyrl-RS"/>
        </w:rPr>
        <w:t xml:space="preserve">језик. На пример поље </w:t>
      </w:r>
      <w:proofErr w:type="spellStart"/>
      <w:r w:rsidR="001C336D" w:rsidRPr="00733866">
        <w:rPr>
          <w:i/>
          <w:iCs/>
        </w:rPr>
        <w:t>sifraLeta</w:t>
      </w:r>
      <w:proofErr w:type="spellEnd"/>
      <w:r w:rsidR="001C336D" w:rsidRPr="001C336D">
        <w:rPr>
          <w:lang w:val="sr-Cyrl-RS"/>
        </w:rPr>
        <w:t xml:space="preserve"> </w:t>
      </w:r>
      <w:r w:rsidR="001C336D">
        <w:rPr>
          <w:lang w:val="sr-Cyrl-RS"/>
        </w:rPr>
        <w:t>у моделу лета приказаном на слици 11 ће се превести</w:t>
      </w:r>
      <w:r w:rsidR="001C336D" w:rsidRPr="001C336D">
        <w:rPr>
          <w:lang w:val="sr-Cyrl-RS"/>
        </w:rPr>
        <w:t xml:space="preserve"> </w:t>
      </w:r>
      <w:r w:rsidR="001C336D">
        <w:rPr>
          <w:lang w:val="sr-Cyrl-RS"/>
        </w:rPr>
        <w:t xml:space="preserve">у </w:t>
      </w:r>
      <w:r w:rsidR="001C336D" w:rsidRPr="00733866">
        <w:rPr>
          <w:i/>
          <w:iCs/>
        </w:rPr>
        <w:t>VARCHAR</w:t>
      </w:r>
      <w:r w:rsidR="001C336D" w:rsidRPr="001C336D">
        <w:rPr>
          <w:lang w:val="sr-Cyrl-RS"/>
        </w:rPr>
        <w:t>.</w:t>
      </w:r>
      <w:r w:rsidR="001C336D">
        <w:rPr>
          <w:lang w:val="sr-Cyrl-RS"/>
        </w:rPr>
        <w:t xml:space="preserve"> </w:t>
      </w:r>
    </w:p>
    <w:p w14:paraId="5AB2B117" w14:textId="77777777" w:rsidR="00F34E1F" w:rsidRDefault="00F34E1F" w:rsidP="00F34E1F">
      <w:pPr>
        <w:keepNext/>
        <w:jc w:val="center"/>
      </w:pPr>
      <w:r>
        <w:rPr>
          <w:noProof/>
        </w:rPr>
        <w:drawing>
          <wp:inline distT="0" distB="0" distL="0" distR="0" wp14:anchorId="27A43443" wp14:editId="35D391AA">
            <wp:extent cx="4779818" cy="23026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905" cy="23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904D" w14:textId="7E4F68AB" w:rsidR="00F34E1F" w:rsidRPr="00F34E1F" w:rsidRDefault="00F34E1F" w:rsidP="00F34E1F">
      <w:pPr>
        <w:pStyle w:val="Caption"/>
        <w:rPr>
          <w:lang w:val="sr-Cyrl-RS"/>
        </w:rPr>
      </w:pPr>
      <w:bookmarkStart w:id="29" w:name="_Toc101729852"/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E020C6">
          <w:rPr>
            <w:noProof/>
          </w:rPr>
          <w:t>12</w:t>
        </w:r>
      </w:fldSimple>
      <w:r>
        <w:br/>
      </w:r>
      <w:r>
        <w:rPr>
          <w:lang w:val="sr-Cyrl-RS"/>
        </w:rPr>
        <w:t>Модел лета</w:t>
      </w:r>
      <w:bookmarkEnd w:id="29"/>
    </w:p>
    <w:p w14:paraId="37C3A0A4" w14:textId="1D65F839" w:rsidR="000A608A" w:rsidRDefault="000A608A" w:rsidP="00B4007F">
      <w:pPr>
        <w:pStyle w:val="Heading1"/>
      </w:pPr>
      <w:r>
        <w:br w:type="page"/>
      </w:r>
      <w:bookmarkStart w:id="30" w:name="_Toc101729789"/>
      <w:r w:rsidR="00C93E9A">
        <w:lastRenderedPageBreak/>
        <w:t xml:space="preserve">Контрола и </w:t>
      </w:r>
      <w:r w:rsidR="00C93E9A" w:rsidRPr="00B4007F">
        <w:t>претрага</w:t>
      </w:r>
      <w:r w:rsidR="00C93E9A">
        <w:t xml:space="preserve"> лета</w:t>
      </w:r>
      <w:bookmarkEnd w:id="30"/>
    </w:p>
    <w:p w14:paraId="6BF06637" w14:textId="1A961EBF" w:rsidR="00C93E9A" w:rsidRDefault="00C93E9A" w:rsidP="00C93E9A">
      <w:pPr>
        <w:rPr>
          <w:lang w:val="sr-Cyrl-RS"/>
        </w:rPr>
      </w:pPr>
      <w:r>
        <w:rPr>
          <w:lang w:val="sr-Cyrl-RS"/>
        </w:rPr>
        <w:t>У овом делу ћемо видети како графови и алгоритми који се користе за њих могу да се</w:t>
      </w:r>
      <w:r w:rsidR="003C022F">
        <w:rPr>
          <w:lang w:val="sr-Cyrl-RS"/>
        </w:rPr>
        <w:t xml:space="preserve"> примене у пракси. </w:t>
      </w:r>
      <w:r w:rsidR="00B4007F">
        <w:rPr>
          <w:lang w:val="sr-Cyrl-RS"/>
        </w:rPr>
        <w:t>Конкретније графове и алгоритме који се користе у раду са њима ћемо применити за претрагу и контролу летова.</w:t>
      </w:r>
    </w:p>
    <w:p w14:paraId="1FF6CEB7" w14:textId="1119FD15" w:rsidR="00B4007F" w:rsidRDefault="004C7BD2" w:rsidP="004C7BD2">
      <w:pPr>
        <w:pStyle w:val="Heading2"/>
        <w:rPr>
          <w:lang w:val="sr-Cyrl-RS"/>
        </w:rPr>
      </w:pPr>
      <w:bookmarkStart w:id="31" w:name="_Toc101729790"/>
      <w:r>
        <w:rPr>
          <w:lang w:val="sr-Cyrl-RS"/>
        </w:rPr>
        <w:t>Контрола лета</w:t>
      </w:r>
      <w:bookmarkEnd w:id="31"/>
    </w:p>
    <w:p w14:paraId="269AF956" w14:textId="4E357783" w:rsidR="00A00709" w:rsidRPr="00E11291" w:rsidRDefault="004C7BD2" w:rsidP="004C7BD2">
      <w:pPr>
        <w:pStyle w:val="StyleText"/>
        <w:rPr>
          <w:lang w:val="sr-Cyrl-RS"/>
        </w:rPr>
      </w:pPr>
      <w:r>
        <w:rPr>
          <w:lang w:val="sr-Cyrl-RS"/>
        </w:rPr>
        <w:t>Овај део практичног рада је назван тако јер симулира давање инструкција пилоту у случају квара или нежељених ситуација током летења.</w:t>
      </w:r>
      <w:r w:rsidR="001729C8" w:rsidRPr="001729C8">
        <w:rPr>
          <w:lang w:val="sr-Cyrl-RS"/>
        </w:rPr>
        <w:t xml:space="preserve"> </w:t>
      </w:r>
      <w:r w:rsidR="001729C8">
        <w:rPr>
          <w:lang w:val="sr-Cyrl-RS"/>
        </w:rPr>
        <w:t>За почетак морамо да унесемо шифру лета</w:t>
      </w:r>
      <w:r w:rsidR="00E11291" w:rsidRPr="00E11291">
        <w:rPr>
          <w:lang w:val="sr-Cyrl-RS"/>
        </w:rPr>
        <w:t xml:space="preserve"> (</w:t>
      </w:r>
      <w:r w:rsidR="00E11291">
        <w:rPr>
          <w:lang w:val="sr-Cyrl-RS"/>
        </w:rPr>
        <w:t>Слика 12)</w:t>
      </w:r>
      <w:r w:rsidR="001729C8">
        <w:rPr>
          <w:lang w:val="sr-Cyrl-RS"/>
        </w:rPr>
        <w:t xml:space="preserve"> да би знали ко шаље поруку о квару или проблему.</w:t>
      </w:r>
    </w:p>
    <w:p w14:paraId="6F560586" w14:textId="77777777" w:rsidR="00A00709" w:rsidRDefault="00A00709" w:rsidP="00A00709">
      <w:pPr>
        <w:pStyle w:val="StyleText"/>
        <w:keepNext/>
        <w:jc w:val="center"/>
      </w:pPr>
      <w:r>
        <w:rPr>
          <w:noProof/>
          <w:lang w:val="sr-Cyrl-RS"/>
        </w:rPr>
        <w:drawing>
          <wp:inline distT="0" distB="0" distL="0" distR="0" wp14:anchorId="647678AA" wp14:editId="58DCDC59">
            <wp:extent cx="5760720" cy="13373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CA4F" w14:textId="06B4225A" w:rsidR="00A00709" w:rsidRDefault="00A00709" w:rsidP="00A00709">
      <w:pPr>
        <w:pStyle w:val="Caption"/>
      </w:pPr>
      <w:bookmarkStart w:id="32" w:name="_Toc101729853"/>
      <w:proofErr w:type="spellStart"/>
      <w:r>
        <w:t>Слика</w:t>
      </w:r>
      <w:proofErr w:type="spellEnd"/>
      <w:r>
        <w:t xml:space="preserve"> </w:t>
      </w:r>
      <w:r w:rsidR="00507956">
        <w:fldChar w:fldCharType="begin"/>
      </w:r>
      <w:r w:rsidR="00507956">
        <w:instrText xml:space="preserve"> SEQ Слика \* ARABIC </w:instrText>
      </w:r>
      <w:r w:rsidR="00507956">
        <w:fldChar w:fldCharType="separate"/>
      </w:r>
      <w:r w:rsidR="00E020C6">
        <w:rPr>
          <w:noProof/>
        </w:rPr>
        <w:t>13</w:t>
      </w:r>
      <w:r w:rsidR="00507956">
        <w:rPr>
          <w:noProof/>
        </w:rPr>
        <w:fldChar w:fldCharType="end"/>
      </w:r>
      <w:r w:rsidR="00E11291">
        <w:br/>
        <w:t>Control HTML</w:t>
      </w:r>
      <w:bookmarkEnd w:id="32"/>
    </w:p>
    <w:p w14:paraId="0A67BE78" w14:textId="77777777" w:rsidR="00310E68" w:rsidRPr="00310E68" w:rsidRDefault="00310E68" w:rsidP="00310E68"/>
    <w:p w14:paraId="07D0A488" w14:textId="755F7516" w:rsidR="00310E68" w:rsidRDefault="00A00709" w:rsidP="00310E68">
      <w:pPr>
        <w:pStyle w:val="StyleText"/>
        <w:keepNext/>
        <w:jc w:val="center"/>
      </w:pPr>
      <w:r>
        <w:rPr>
          <w:noProof/>
          <w:lang w:val="sr-Cyrl-RS"/>
        </w:rPr>
        <w:drawing>
          <wp:inline distT="0" distB="0" distL="0" distR="0" wp14:anchorId="42B54779" wp14:editId="2EE31657">
            <wp:extent cx="4800600" cy="581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57F9" w14:textId="6803206F" w:rsidR="00E11291" w:rsidRDefault="00E11291" w:rsidP="00E11291">
      <w:pPr>
        <w:pStyle w:val="Caption"/>
        <w:rPr>
          <w:lang w:val="sr-Cyrl-RS"/>
        </w:rPr>
      </w:pPr>
      <w:bookmarkStart w:id="33" w:name="_Toc101729854"/>
      <w:proofErr w:type="spellStart"/>
      <w:r>
        <w:t>Слика</w:t>
      </w:r>
      <w:proofErr w:type="spellEnd"/>
      <w:r>
        <w:t xml:space="preserve"> </w:t>
      </w:r>
      <w:r w:rsidR="00507956">
        <w:fldChar w:fldCharType="begin"/>
      </w:r>
      <w:r w:rsidR="00507956">
        <w:instrText xml:space="preserve"> SEQ Слика \* ARABIC </w:instrText>
      </w:r>
      <w:r w:rsidR="00507956">
        <w:fldChar w:fldCharType="separate"/>
      </w:r>
      <w:r w:rsidR="00E020C6">
        <w:rPr>
          <w:noProof/>
        </w:rPr>
        <w:t>14</w:t>
      </w:r>
      <w:r w:rsidR="00507956">
        <w:rPr>
          <w:noProof/>
        </w:rPr>
        <w:fldChar w:fldCharType="end"/>
      </w:r>
      <w:r>
        <w:br/>
      </w:r>
      <w:r>
        <w:rPr>
          <w:lang w:val="sr-Cyrl-RS"/>
        </w:rPr>
        <w:t>Прослеђивање шифре лета пилот страници</w:t>
      </w:r>
      <w:bookmarkEnd w:id="33"/>
    </w:p>
    <w:p w14:paraId="2F92930A" w14:textId="77777777" w:rsidR="00E11291" w:rsidRPr="00E11291" w:rsidRDefault="00E11291" w:rsidP="00E11291">
      <w:pPr>
        <w:rPr>
          <w:lang w:val="sr-Cyrl-RS"/>
        </w:rPr>
      </w:pPr>
    </w:p>
    <w:p w14:paraId="44E56898" w14:textId="4902C002" w:rsidR="0061525E" w:rsidRDefault="00E11291" w:rsidP="004C7BD2">
      <w:pPr>
        <w:pStyle w:val="StyleText"/>
        <w:rPr>
          <w:lang w:val="sr-Cyrl-RS"/>
        </w:rPr>
      </w:pPr>
      <w:r>
        <w:rPr>
          <w:lang w:val="sr-Cyrl-RS"/>
        </w:rPr>
        <w:t>Потом ћемо унешени код проследити пилот страници (Слика 13) кој</w:t>
      </w:r>
      <w:r w:rsidR="00310E68">
        <w:t>a</w:t>
      </w:r>
      <w:r w:rsidR="00310E68" w:rsidRPr="00310E68">
        <w:rPr>
          <w:lang w:val="sr-Cyrl-RS"/>
        </w:rPr>
        <w:t xml:space="preserve"> </w:t>
      </w:r>
      <w:r w:rsidR="00310E68">
        <w:rPr>
          <w:lang w:val="sr-Cyrl-RS"/>
        </w:rPr>
        <w:t xml:space="preserve">једино што има јесте </w:t>
      </w:r>
      <w:r w:rsidR="00310E68">
        <w:t>Error</w:t>
      </w:r>
      <w:r w:rsidR="00310E68" w:rsidRPr="00310E68">
        <w:rPr>
          <w:lang w:val="sr-Cyrl-RS"/>
        </w:rPr>
        <w:t xml:space="preserve"> </w:t>
      </w:r>
      <w:r w:rsidR="00310E68">
        <w:rPr>
          <w:lang w:val="sr-Cyrl-RS"/>
        </w:rPr>
        <w:t>дугме које пилот притиска у случају квара</w:t>
      </w:r>
      <w:r w:rsidR="00310E68" w:rsidRPr="00310E68">
        <w:rPr>
          <w:lang w:val="sr-Cyrl-RS"/>
        </w:rPr>
        <w:t xml:space="preserve"> (</w:t>
      </w:r>
      <w:r w:rsidR="00310E68">
        <w:rPr>
          <w:lang w:val="sr-Cyrl-RS"/>
        </w:rPr>
        <w:t>Слика 14)</w:t>
      </w:r>
    </w:p>
    <w:p w14:paraId="098CF255" w14:textId="77777777" w:rsidR="00310E68" w:rsidRDefault="00310E68" w:rsidP="004C7BD2">
      <w:pPr>
        <w:pStyle w:val="StyleText"/>
        <w:rPr>
          <w:lang w:val="sr-Cyrl-RS"/>
        </w:rPr>
      </w:pPr>
    </w:p>
    <w:p w14:paraId="766BC4DA" w14:textId="77777777" w:rsidR="00310E68" w:rsidRPr="00310E68" w:rsidRDefault="00310E68" w:rsidP="004C7BD2">
      <w:pPr>
        <w:pStyle w:val="StyleText"/>
        <w:rPr>
          <w:lang w:val="sr-Cyrl-RS"/>
        </w:rPr>
      </w:pPr>
    </w:p>
    <w:p w14:paraId="518AE81F" w14:textId="77777777" w:rsidR="00310E68" w:rsidRDefault="00310E68" w:rsidP="00310E68">
      <w:pPr>
        <w:pStyle w:val="StyleText"/>
        <w:keepNext/>
        <w:jc w:val="center"/>
      </w:pPr>
      <w:r>
        <w:rPr>
          <w:noProof/>
          <w:lang w:val="sr-Cyrl-RS"/>
        </w:rPr>
        <w:drawing>
          <wp:inline distT="0" distB="0" distL="0" distR="0" wp14:anchorId="63B425BC" wp14:editId="3E85BA72">
            <wp:extent cx="2831523" cy="11326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715" cy="11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95E7" w14:textId="3F2CD67F" w:rsidR="00310E68" w:rsidRDefault="00310E68" w:rsidP="00310E68">
      <w:pPr>
        <w:pStyle w:val="Caption"/>
      </w:pPr>
      <w:bookmarkStart w:id="34" w:name="_Toc101729855"/>
      <w:proofErr w:type="spellStart"/>
      <w:r>
        <w:t>Слика</w:t>
      </w:r>
      <w:proofErr w:type="spellEnd"/>
      <w:r>
        <w:t xml:space="preserve"> </w:t>
      </w:r>
      <w:r w:rsidR="00507956">
        <w:fldChar w:fldCharType="begin"/>
      </w:r>
      <w:r w:rsidR="00507956">
        <w:instrText xml:space="preserve"> SEQ Слика \* ARABIC </w:instrText>
      </w:r>
      <w:r w:rsidR="00507956">
        <w:fldChar w:fldCharType="separate"/>
      </w:r>
      <w:r w:rsidR="00E020C6">
        <w:rPr>
          <w:noProof/>
        </w:rPr>
        <w:t>15</w:t>
      </w:r>
      <w:r w:rsidR="00507956">
        <w:rPr>
          <w:noProof/>
        </w:rPr>
        <w:fldChar w:fldCharType="end"/>
      </w:r>
      <w:r>
        <w:br/>
        <w:t>Pilot html</w:t>
      </w:r>
      <w:bookmarkEnd w:id="34"/>
    </w:p>
    <w:p w14:paraId="580C928E" w14:textId="1C408314" w:rsidR="00310E68" w:rsidRDefault="00310E68" w:rsidP="00310E68">
      <w:pPr>
        <w:rPr>
          <w:lang w:val="sr-Cyrl-RS"/>
        </w:rPr>
      </w:pPr>
      <w:r>
        <w:rPr>
          <w:lang w:val="sr-Cyrl-RS"/>
        </w:rPr>
        <w:t xml:space="preserve">Када се кликне на приказано дугме дешавају се три ствари у </w:t>
      </w:r>
      <w:r w:rsidR="00CC2885">
        <w:rPr>
          <w:lang w:val="sr-Cyrl-RS"/>
        </w:rPr>
        <w:t>следећем поретку:</w:t>
      </w:r>
    </w:p>
    <w:p w14:paraId="71F148FD" w14:textId="5F28A499" w:rsidR="00CC2885" w:rsidRDefault="00CC2885" w:rsidP="00CC2885">
      <w:pPr>
        <w:pStyle w:val="ListParagraph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t>Претражују се сви аеродроми који су највише 200 километара удаљени од тренутних тачака авиона</w:t>
      </w:r>
    </w:p>
    <w:p w14:paraId="353F6563" w14:textId="1E7C4AA5" w:rsidR="00CC2885" w:rsidRDefault="00CC2885" w:rsidP="00CC2885">
      <w:pPr>
        <w:pStyle w:val="ListParagraph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t xml:space="preserve">Потом се од </w:t>
      </w:r>
      <w:r w:rsidR="00320C68">
        <w:rPr>
          <w:lang w:val="sr-Cyrl-RS"/>
        </w:rPr>
        <w:t>кордината авиона</w:t>
      </w:r>
      <w:r w:rsidR="00311BB5">
        <w:rPr>
          <w:lang w:val="sr-Cyrl-RS"/>
        </w:rPr>
        <w:t xml:space="preserve"> и </w:t>
      </w:r>
      <w:r>
        <w:rPr>
          <w:lang w:val="sr-Cyrl-RS"/>
        </w:rPr>
        <w:t xml:space="preserve">могућих прилазних тачака </w:t>
      </w:r>
      <w:r w:rsidR="00320C68">
        <w:rPr>
          <w:lang w:val="sr-Cyrl-RS"/>
        </w:rPr>
        <w:t>на</w:t>
      </w:r>
      <w:r>
        <w:rPr>
          <w:lang w:val="sr-Cyrl-RS"/>
        </w:rPr>
        <w:t>прави усмерени тежински граф</w:t>
      </w:r>
      <w:r w:rsidR="00320C68">
        <w:rPr>
          <w:lang w:val="sr-Cyrl-RS"/>
        </w:rPr>
        <w:t xml:space="preserve"> који ће за параметре који одређују тежину путу имати раздаљину коју авион треба да пређе и колико је популаран аеродром на који авион мора привремено да слети.</w:t>
      </w:r>
    </w:p>
    <w:p w14:paraId="21484CF2" w14:textId="585399EA" w:rsidR="00320C68" w:rsidRDefault="00320C68" w:rsidP="00CC2885">
      <w:pPr>
        <w:pStyle w:val="ListParagraph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lastRenderedPageBreak/>
        <w:t>На крају се покреће Дајкстрин алгоритам претраге који ће одредити решење то јест најбржи пут из тренутне ситуације.</w:t>
      </w:r>
    </w:p>
    <w:p w14:paraId="1A4494D4" w14:textId="40563557" w:rsidR="00320C68" w:rsidRDefault="00320C68" w:rsidP="00320C68">
      <w:pPr>
        <w:ind w:left="360"/>
        <w:rPr>
          <w:lang w:val="sr-Cyrl-RS"/>
        </w:rPr>
      </w:pPr>
    </w:p>
    <w:p w14:paraId="5A345663" w14:textId="77777777" w:rsidR="00426621" w:rsidRDefault="00426621" w:rsidP="00426621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6A201C1" wp14:editId="01EB7085">
            <wp:extent cx="5760720" cy="2458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22DF" w14:textId="44D9A694" w:rsidR="00320C68" w:rsidRPr="00426621" w:rsidRDefault="00426621" w:rsidP="00426621">
      <w:pPr>
        <w:pStyle w:val="Caption"/>
      </w:pPr>
      <w:bookmarkStart w:id="35" w:name="_Toc101729856"/>
      <w:proofErr w:type="spellStart"/>
      <w:r>
        <w:t>Слика</w:t>
      </w:r>
      <w:proofErr w:type="spellEnd"/>
      <w:r>
        <w:t xml:space="preserve"> </w:t>
      </w:r>
      <w:r w:rsidR="00507956">
        <w:fldChar w:fldCharType="begin"/>
      </w:r>
      <w:r w:rsidR="00507956">
        <w:instrText xml:space="preserve"> SEQ Слика \* ARABIC </w:instrText>
      </w:r>
      <w:r w:rsidR="00507956">
        <w:fldChar w:fldCharType="separate"/>
      </w:r>
      <w:r w:rsidR="00E020C6">
        <w:rPr>
          <w:noProof/>
        </w:rPr>
        <w:t>16</w:t>
      </w:r>
      <w:bookmarkEnd w:id="35"/>
      <w:r w:rsidR="00507956">
        <w:rPr>
          <w:noProof/>
        </w:rPr>
        <w:fldChar w:fldCharType="end"/>
      </w:r>
      <w:r>
        <w:br/>
      </w:r>
    </w:p>
    <w:p w14:paraId="56CEBCDC" w14:textId="20F0C352" w:rsidR="00E11291" w:rsidRPr="005252A6" w:rsidRDefault="00E11291" w:rsidP="004C7BD2">
      <w:pPr>
        <w:pStyle w:val="StyleText"/>
      </w:pPr>
    </w:p>
    <w:p w14:paraId="0E99D568" w14:textId="3704346A" w:rsidR="004C7BD2" w:rsidRDefault="005252A6" w:rsidP="004C7BD2">
      <w:pPr>
        <w:pStyle w:val="StyleText"/>
        <w:rPr>
          <w:lang w:val="sr-Cyrl-RS"/>
        </w:rPr>
      </w:pPr>
      <w:r>
        <w:rPr>
          <w:lang w:val="sr-Cyrl-RS"/>
        </w:rPr>
        <w:t>На последњој страници (Слика 16) се исписује на који аеродром авион треба да слети.</w:t>
      </w:r>
    </w:p>
    <w:p w14:paraId="7CA7602B" w14:textId="77777777" w:rsidR="005252A6" w:rsidRDefault="005252A6" w:rsidP="004C7BD2">
      <w:pPr>
        <w:pStyle w:val="StyleText"/>
        <w:rPr>
          <w:noProof/>
        </w:rPr>
      </w:pPr>
    </w:p>
    <w:p w14:paraId="3D6554CD" w14:textId="77777777" w:rsidR="005252A6" w:rsidRDefault="005252A6" w:rsidP="005252A6">
      <w:pPr>
        <w:pStyle w:val="StyleText"/>
        <w:keepNext/>
        <w:jc w:val="center"/>
      </w:pPr>
      <w:r>
        <w:rPr>
          <w:noProof/>
        </w:rPr>
        <w:drawing>
          <wp:inline distT="0" distB="0" distL="0" distR="0" wp14:anchorId="353CFB38" wp14:editId="69F2973A">
            <wp:extent cx="5759078" cy="4777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4" b="74988"/>
                    <a:stretch/>
                  </pic:blipFill>
                  <pic:spPr bwMode="auto">
                    <a:xfrm>
                      <a:off x="0" y="0"/>
                      <a:ext cx="5759078" cy="47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409BF" w14:textId="09E782EA" w:rsidR="00FD035F" w:rsidRDefault="005252A6" w:rsidP="00733866">
      <w:pPr>
        <w:pStyle w:val="Caption"/>
        <w:rPr>
          <w:lang w:val="sr-Cyrl-RS"/>
        </w:rPr>
      </w:pPr>
      <w:bookmarkStart w:id="36" w:name="_Toc101729857"/>
      <w:proofErr w:type="spellStart"/>
      <w:r>
        <w:t>Слика</w:t>
      </w:r>
      <w:proofErr w:type="spellEnd"/>
      <w:r>
        <w:t xml:space="preserve"> </w:t>
      </w:r>
      <w:r w:rsidR="00507956">
        <w:fldChar w:fldCharType="begin"/>
      </w:r>
      <w:r w:rsidR="00507956">
        <w:instrText xml:space="preserve"> SEQ Слика \* ARABIC </w:instrText>
      </w:r>
      <w:r w:rsidR="00507956">
        <w:fldChar w:fldCharType="separate"/>
      </w:r>
      <w:r w:rsidR="00E020C6">
        <w:rPr>
          <w:noProof/>
        </w:rPr>
        <w:t>17</w:t>
      </w:r>
      <w:r w:rsidR="00507956">
        <w:rPr>
          <w:noProof/>
        </w:rPr>
        <w:fldChar w:fldCharType="end"/>
      </w:r>
      <w:r>
        <w:br/>
      </w:r>
      <w:r w:rsidR="00FD035F">
        <w:rPr>
          <w:lang w:val="sr-Cyrl-RS"/>
        </w:rPr>
        <w:t>Путања</w:t>
      </w:r>
      <w:bookmarkEnd w:id="36"/>
      <w:r w:rsidR="00FD035F">
        <w:rPr>
          <w:lang w:val="sr-Cyrl-RS"/>
        </w:rPr>
        <w:br w:type="page"/>
      </w:r>
    </w:p>
    <w:p w14:paraId="62D166BB" w14:textId="413E60F2" w:rsidR="004C7BD2" w:rsidRPr="004C7BD2" w:rsidRDefault="004C7BD2" w:rsidP="004C7BD2">
      <w:pPr>
        <w:pStyle w:val="Heading2"/>
      </w:pPr>
      <w:bookmarkStart w:id="37" w:name="_Toc101729791"/>
      <w:r>
        <w:rPr>
          <w:lang w:val="sr-Cyrl-RS"/>
        </w:rPr>
        <w:lastRenderedPageBreak/>
        <w:t>Претрага лета</w:t>
      </w:r>
      <w:bookmarkEnd w:id="37"/>
    </w:p>
    <w:p w14:paraId="3C8870D6" w14:textId="25378DF9" w:rsidR="00FD035F" w:rsidRDefault="008645DE" w:rsidP="00FD035F">
      <w:pPr>
        <w:pStyle w:val="StyleText"/>
        <w:rPr>
          <w:lang w:val="sr-Cyrl-CS"/>
        </w:rPr>
      </w:pPr>
      <w:r>
        <w:rPr>
          <w:lang w:val="sr-Cyrl-CS"/>
        </w:rPr>
        <w:t>У овом делу ћемо за претрагу такође користити тежински граф само што ће у овом случају параметри бити цена, број преседања, број слободних места и пртљаг.</w:t>
      </w:r>
      <w:r w:rsidR="00662E8C">
        <w:rPr>
          <w:lang w:val="sr-Cyrl-CS"/>
        </w:rPr>
        <w:t xml:space="preserve"> Будући да корисник није у обавези да упише одакле и где жели да иде постоје три случаја:</w:t>
      </w:r>
    </w:p>
    <w:p w14:paraId="5F4E3D4E" w14:textId="48BF9EBE" w:rsidR="00FD035F" w:rsidRDefault="00FD035F" w:rsidP="00FD035F">
      <w:pPr>
        <w:pStyle w:val="StyleText"/>
        <w:numPr>
          <w:ilvl w:val="0"/>
          <w:numId w:val="18"/>
        </w:numPr>
        <w:rPr>
          <w:lang w:val="sr-Cyrl-CS"/>
        </w:rPr>
      </w:pPr>
      <w:r>
        <w:rPr>
          <w:lang w:val="sr-Cyrl-CS"/>
        </w:rPr>
        <w:t>Уколико је корисник уписао и место полетања и место слетања програм ће извршити претрагу, али ће приказати само понуду за коју мисли да је најоптималнија по споменутим параметрима.</w:t>
      </w:r>
      <w:r w:rsidR="007A1925">
        <w:rPr>
          <w:lang w:val="sr-Cyrl-CS"/>
        </w:rPr>
        <w:t xml:space="preserve"> У овом случају ћемо користити Дајкстрин алгоритам претраге.</w:t>
      </w:r>
    </w:p>
    <w:p w14:paraId="5F9B3156" w14:textId="15D2C172" w:rsidR="00FD035F" w:rsidRDefault="00FD035F" w:rsidP="00FD035F">
      <w:pPr>
        <w:pStyle w:val="StyleText"/>
        <w:numPr>
          <w:ilvl w:val="0"/>
          <w:numId w:val="18"/>
        </w:numPr>
        <w:rPr>
          <w:lang w:val="sr-Cyrl-CS"/>
        </w:rPr>
      </w:pPr>
      <w:r>
        <w:rPr>
          <w:lang w:val="sr-Cyrl-CS"/>
        </w:rPr>
        <w:t xml:space="preserve">Са друге стране уколико је уписао само полазно место </w:t>
      </w:r>
      <w:r w:rsidR="007A1925">
        <w:rPr>
          <w:lang w:val="sr-Cyrl-CS"/>
        </w:rPr>
        <w:t>приказаће му се неколико добрих понуда за унети датум.</w:t>
      </w:r>
      <w:r w:rsidR="00354AC7" w:rsidRPr="00354AC7">
        <w:rPr>
          <w:lang w:val="sr-Cyrl-CS"/>
        </w:rPr>
        <w:t xml:space="preserve"> </w:t>
      </w:r>
      <w:r w:rsidR="00354AC7">
        <w:rPr>
          <w:lang w:val="sr-Cyrl-RS"/>
        </w:rPr>
        <w:t>Помоћу Дајкстриног алгоритма претраге пронаћи ће по једну понуду за сваку локацију за коју постоји рута.</w:t>
      </w:r>
    </w:p>
    <w:p w14:paraId="30092376" w14:textId="74FA3503" w:rsidR="007A1925" w:rsidRDefault="007A1925" w:rsidP="00FD035F">
      <w:pPr>
        <w:pStyle w:val="StyleText"/>
        <w:numPr>
          <w:ilvl w:val="0"/>
          <w:numId w:val="18"/>
        </w:numPr>
        <w:rPr>
          <w:lang w:val="sr-Cyrl-CS"/>
        </w:rPr>
      </w:pPr>
      <w:r>
        <w:rPr>
          <w:lang w:val="sr-Cyrl-CS"/>
        </w:rPr>
        <w:t>И на крају, уколико остави оба поља празна програм ће приказати летове на основу Флојд-Варшаловог алгоритма.</w:t>
      </w:r>
      <w:r w:rsidR="00354AC7">
        <w:rPr>
          <w:lang w:val="sr-Cyrl-CS"/>
        </w:rPr>
        <w:t xml:space="preserve"> Овај алгоритам користимо баш зато што није ограничен на чвор од ког се креће већ приказује најкраће путеве за све могуће чворове- </w:t>
      </w:r>
    </w:p>
    <w:p w14:paraId="5EC32994" w14:textId="77777777" w:rsidR="00D04D72" w:rsidRDefault="00D04D72" w:rsidP="00D04D72">
      <w:pPr>
        <w:pStyle w:val="StyleText"/>
        <w:keepNext/>
      </w:pPr>
      <w:r>
        <w:rPr>
          <w:noProof/>
          <w:lang w:val="sr-Cyrl-CS"/>
        </w:rPr>
        <w:drawing>
          <wp:inline distT="0" distB="0" distL="0" distR="0" wp14:anchorId="6FEF5D24" wp14:editId="183F499E">
            <wp:extent cx="5760720" cy="2593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9BCB" w14:textId="2F4190BE" w:rsidR="00D04D72" w:rsidRPr="00C867A0" w:rsidRDefault="00D04D72" w:rsidP="00D04D72">
      <w:pPr>
        <w:pStyle w:val="Caption"/>
      </w:pPr>
      <w:bookmarkStart w:id="38" w:name="_Toc101729858"/>
      <w:proofErr w:type="spellStart"/>
      <w:r>
        <w:t>Слика</w:t>
      </w:r>
      <w:proofErr w:type="spellEnd"/>
      <w:r>
        <w:t xml:space="preserve"> </w:t>
      </w:r>
      <w:fldSimple w:instr=" SEQ Слика \* ARABIC ">
        <w:r w:rsidR="00E020C6">
          <w:rPr>
            <w:noProof/>
          </w:rPr>
          <w:t>18</w:t>
        </w:r>
      </w:fldSimple>
      <w:r>
        <w:br/>
      </w:r>
      <w:r w:rsidR="00C867A0" w:rsidRPr="00C867A0">
        <w:rPr>
          <w:i/>
          <w:iCs/>
        </w:rPr>
        <w:t>search()</w:t>
      </w:r>
      <w:bookmarkEnd w:id="38"/>
    </w:p>
    <w:p w14:paraId="1D45C9F7" w14:textId="77777777" w:rsidR="00ED1649" w:rsidRDefault="00354AC7" w:rsidP="00354AC7">
      <w:pPr>
        <w:pStyle w:val="StyleText"/>
        <w:rPr>
          <w:lang w:val="sr-Cyrl-RS"/>
        </w:rPr>
      </w:pPr>
      <w:r>
        <w:rPr>
          <w:lang w:val="sr-Cyrl-CS"/>
        </w:rPr>
        <w:t>Сваки пут свака од позваних функција (</w:t>
      </w:r>
      <w:proofErr w:type="spellStart"/>
      <w:r w:rsidRPr="00354AC7">
        <w:rPr>
          <w:i/>
          <w:iCs/>
        </w:rPr>
        <w:t>dijkstraForVertex</w:t>
      </w:r>
      <w:proofErr w:type="spellEnd"/>
      <w:r w:rsidRPr="00354AC7">
        <w:rPr>
          <w:i/>
          <w:iCs/>
          <w:lang w:val="sr-Cyrl-CS"/>
        </w:rPr>
        <w:t>()</w:t>
      </w:r>
      <w:r w:rsidRPr="00354AC7">
        <w:rPr>
          <w:lang w:val="sr-Cyrl-CS"/>
        </w:rPr>
        <w:t xml:space="preserve">, </w:t>
      </w:r>
      <w:proofErr w:type="spellStart"/>
      <w:r w:rsidRPr="00354AC7">
        <w:rPr>
          <w:i/>
          <w:iCs/>
        </w:rPr>
        <w:t>dijkstra</w:t>
      </w:r>
      <w:proofErr w:type="spellEnd"/>
      <w:r w:rsidRPr="00354AC7">
        <w:rPr>
          <w:i/>
          <w:iCs/>
          <w:lang w:val="sr-Cyrl-CS"/>
        </w:rPr>
        <w:t>()</w:t>
      </w:r>
      <w:r w:rsidRPr="00354AC7">
        <w:rPr>
          <w:lang w:val="sr-Cyrl-CS"/>
        </w:rPr>
        <w:t xml:space="preserve">, </w:t>
      </w:r>
      <w:proofErr w:type="spellStart"/>
      <w:r w:rsidRPr="00354AC7">
        <w:rPr>
          <w:i/>
          <w:iCs/>
        </w:rPr>
        <w:t>floyd</w:t>
      </w:r>
      <w:proofErr w:type="spellEnd"/>
      <w:r w:rsidRPr="00354AC7">
        <w:rPr>
          <w:i/>
          <w:iCs/>
          <w:lang w:val="sr-Cyrl-CS"/>
        </w:rPr>
        <w:t>_</w:t>
      </w:r>
      <w:proofErr w:type="spellStart"/>
      <w:r w:rsidRPr="00354AC7">
        <w:rPr>
          <w:i/>
          <w:iCs/>
        </w:rPr>
        <w:t>warshall</w:t>
      </w:r>
      <w:proofErr w:type="spellEnd"/>
      <w:r w:rsidRPr="00354AC7">
        <w:rPr>
          <w:i/>
          <w:iCs/>
          <w:lang w:val="sr-Cyrl-CS"/>
        </w:rPr>
        <w:t>()</w:t>
      </w:r>
      <w:r w:rsidRPr="00354AC7">
        <w:rPr>
          <w:lang w:val="sr-Cyrl-CS"/>
        </w:rPr>
        <w:t>)</w:t>
      </w:r>
      <w:r w:rsidR="00C867A0">
        <w:t xml:space="preserve"> (</w:t>
      </w:r>
      <w:r w:rsidR="00C867A0">
        <w:rPr>
          <w:lang w:val="sr-Cyrl-RS"/>
        </w:rPr>
        <w:t>Слика 17)</w:t>
      </w:r>
      <w:r>
        <w:rPr>
          <w:lang w:val="sr-Cyrl-CS"/>
        </w:rPr>
        <w:t xml:space="preserve"> ће </w:t>
      </w:r>
      <w:r w:rsidR="00D04D72">
        <w:rPr>
          <w:lang w:val="sr-Cyrl-CS"/>
        </w:rPr>
        <w:t>као</w:t>
      </w:r>
      <w:r>
        <w:rPr>
          <w:lang w:val="sr-Cyrl-CS"/>
        </w:rPr>
        <w:t xml:space="preserve"> повратну вредност</w:t>
      </w:r>
      <w:r w:rsidR="00D04D72">
        <w:rPr>
          <w:lang w:val="sr-Cyrl-CS"/>
        </w:rPr>
        <w:t xml:space="preserve"> вратити </w:t>
      </w:r>
      <w:r w:rsidR="00D04D72">
        <w:t>string</w:t>
      </w:r>
      <w:r w:rsidR="00D04D72" w:rsidRPr="00D04D72">
        <w:rPr>
          <w:lang w:val="sr-Cyrl-CS"/>
        </w:rPr>
        <w:t xml:space="preserve"> </w:t>
      </w:r>
      <w:r w:rsidR="00D04D72">
        <w:rPr>
          <w:lang w:val="sr-Cyrl-RS"/>
        </w:rPr>
        <w:t xml:space="preserve">написан у </w:t>
      </w:r>
      <w:r w:rsidR="00D04D72">
        <w:t>HTML</w:t>
      </w:r>
      <w:r w:rsidR="00D04D72" w:rsidRPr="00D04D72">
        <w:rPr>
          <w:lang w:val="sr-Cyrl-CS"/>
        </w:rPr>
        <w:t xml:space="preserve"> </w:t>
      </w:r>
      <w:r w:rsidR="00D04D72">
        <w:rPr>
          <w:lang w:val="sr-Cyrl-RS"/>
        </w:rPr>
        <w:t xml:space="preserve">форми који ће се приказати на страници са резултатима претраге. Уколико је променљива </w:t>
      </w:r>
      <w:proofErr w:type="spellStart"/>
      <w:r w:rsidR="00D04D72">
        <w:t>htmlText</w:t>
      </w:r>
      <w:proofErr w:type="spellEnd"/>
      <w:r w:rsidR="00D04D72">
        <w:rPr>
          <w:lang w:val="sr-Cyrl-RS"/>
        </w:rPr>
        <w:t xml:space="preserve"> празна, то значи да програм није пронашао ниједан лет за унете параметре и стога ће се на страници и приказати одговарајућа порука.</w:t>
      </w:r>
    </w:p>
    <w:p w14:paraId="39E4F92A" w14:textId="77777777" w:rsidR="00E020C6" w:rsidRDefault="00E020C6" w:rsidP="00E020C6">
      <w:pPr>
        <w:pStyle w:val="StyleText"/>
        <w:keepNext/>
        <w:jc w:val="center"/>
      </w:pPr>
      <w:r>
        <w:rPr>
          <w:noProof/>
          <w:lang w:val="sr-Cyrl-CS"/>
        </w:rPr>
        <w:drawing>
          <wp:inline distT="0" distB="0" distL="0" distR="0" wp14:anchorId="413B3C01" wp14:editId="126DE625">
            <wp:extent cx="5400675" cy="781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8ABD" w14:textId="6D0E304D" w:rsidR="00E020C6" w:rsidRDefault="00E020C6" w:rsidP="00E020C6">
      <w:pPr>
        <w:pStyle w:val="Caption"/>
      </w:pPr>
      <w:proofErr w:type="spellStart"/>
      <w:r>
        <w:t>Слика</w:t>
      </w:r>
      <w:proofErr w:type="spellEnd"/>
      <w:r>
        <w:t xml:space="preserve"> </w:t>
      </w:r>
      <w:fldSimple w:instr=" SEQ Слика \* ARABIC ">
        <w:r>
          <w:rPr>
            <w:noProof/>
          </w:rPr>
          <w:t>19</w:t>
        </w:r>
      </w:fldSimple>
      <w:r>
        <w:br/>
      </w:r>
      <w:r w:rsidR="004C7A5B">
        <w:t xml:space="preserve">  </w:t>
      </w:r>
    </w:p>
    <w:p w14:paraId="6C0959FA" w14:textId="591947D1" w:rsidR="00354AC7" w:rsidRDefault="00354AC7" w:rsidP="00354AC7">
      <w:pPr>
        <w:pStyle w:val="StyleText"/>
        <w:rPr>
          <w:lang w:val="sr-Cyrl-CS"/>
        </w:rPr>
      </w:pPr>
      <w:r>
        <w:rPr>
          <w:lang w:val="sr-Cyrl-CS"/>
        </w:rPr>
        <w:t xml:space="preserve"> </w:t>
      </w:r>
    </w:p>
    <w:p w14:paraId="0FFA89C3" w14:textId="77777777" w:rsidR="00E020C6" w:rsidRDefault="00E020C6" w:rsidP="00354AC7">
      <w:pPr>
        <w:pStyle w:val="StyleText"/>
        <w:rPr>
          <w:noProof/>
        </w:rPr>
      </w:pPr>
    </w:p>
    <w:p w14:paraId="78F17056" w14:textId="09DD75BD" w:rsidR="00E020C6" w:rsidRPr="00495F34" w:rsidRDefault="00E020C6" w:rsidP="00354AC7">
      <w:pPr>
        <w:pStyle w:val="StyleText"/>
      </w:pPr>
      <w:r>
        <w:rPr>
          <w:noProof/>
        </w:rPr>
        <w:drawing>
          <wp:inline distT="0" distB="0" distL="0" distR="0" wp14:anchorId="41B42FD3" wp14:editId="2F166996">
            <wp:extent cx="5758981" cy="16204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b="40997"/>
                    <a:stretch/>
                  </pic:blipFill>
                  <pic:spPr bwMode="auto">
                    <a:xfrm>
                      <a:off x="0" y="0"/>
                      <a:ext cx="5760720" cy="162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02063" w14:textId="7D367C0F" w:rsidR="00430AD1" w:rsidRPr="00120C02" w:rsidRDefault="008645DE" w:rsidP="00FB03B3">
      <w:pPr>
        <w:pStyle w:val="StyleText"/>
        <w:rPr>
          <w:lang w:val="sr-Cyrl-CS"/>
        </w:rPr>
      </w:pPr>
      <w:r>
        <w:rPr>
          <w:lang w:val="sr-Cyrl-CS"/>
        </w:rPr>
        <w:t xml:space="preserve"> </w:t>
      </w:r>
    </w:p>
    <w:p w14:paraId="7447459C" w14:textId="5FC29DB0" w:rsidR="000A608A" w:rsidRPr="00D56F63" w:rsidRDefault="00027673" w:rsidP="00DC4FB2">
      <w:pPr>
        <w:pStyle w:val="Naslov"/>
      </w:pPr>
      <w:r>
        <w:br w:type="page"/>
      </w:r>
      <w:bookmarkStart w:id="39" w:name="_Toc407728680"/>
      <w:bookmarkStart w:id="40" w:name="_Toc531818288"/>
      <w:r w:rsidR="004F531F">
        <w:lastRenderedPageBreak/>
        <w:t>З</w:t>
      </w:r>
      <w:bookmarkEnd w:id="39"/>
      <w:r w:rsidR="00D56F63">
        <w:t>акључак</w:t>
      </w:r>
      <w:bookmarkEnd w:id="40"/>
    </w:p>
    <w:p w14:paraId="6D467518" w14:textId="77777777" w:rsidR="0037703E" w:rsidRDefault="008A7475" w:rsidP="00DC4FB2">
      <w:pPr>
        <w:pStyle w:val="StyleText"/>
        <w:rPr>
          <w:lang w:val="sr-Cyrl-RS"/>
        </w:rPr>
      </w:pPr>
      <w:r w:rsidRPr="00120C02">
        <w:rPr>
          <w:lang w:val="sr-Cyrl-CS"/>
        </w:rPr>
        <w:t>Текст</w:t>
      </w:r>
      <w:r w:rsidR="0064171B">
        <w:rPr>
          <w:lang w:val="sr-Cyrl-RS"/>
        </w:rPr>
        <w:t>...</w:t>
      </w:r>
    </w:p>
    <w:p w14:paraId="43070AA3" w14:textId="77777777" w:rsidR="0064171B" w:rsidRPr="0064171B" w:rsidRDefault="0064171B" w:rsidP="00DC4FB2">
      <w:pPr>
        <w:pStyle w:val="StyleText"/>
        <w:rPr>
          <w:lang w:val="sr-Cyrl-RS"/>
        </w:rPr>
      </w:pPr>
    </w:p>
    <w:p w14:paraId="002FDEDE" w14:textId="77777777" w:rsidR="00430AD1" w:rsidRPr="00BE477B" w:rsidRDefault="00430AD1" w:rsidP="00BE477B">
      <w:pPr>
        <w:pStyle w:val="Naslov"/>
      </w:pPr>
    </w:p>
    <w:p w14:paraId="4785A159" w14:textId="77777777" w:rsidR="000A608A" w:rsidRPr="00D56F63" w:rsidRDefault="000A608A" w:rsidP="00D218C4">
      <w:pPr>
        <w:pStyle w:val="Heading1"/>
        <w:numPr>
          <w:ilvl w:val="0"/>
          <w:numId w:val="0"/>
        </w:numPr>
        <w:ind w:left="432"/>
      </w:pPr>
      <w:r>
        <w:br w:type="page"/>
      </w:r>
      <w:bookmarkStart w:id="41" w:name="_Toc407728681"/>
      <w:bookmarkStart w:id="42" w:name="_Toc531818289"/>
      <w:bookmarkStart w:id="43" w:name="_Toc101729792"/>
      <w:r>
        <w:lastRenderedPageBreak/>
        <w:t>П</w:t>
      </w:r>
      <w:r w:rsidR="00D56F63">
        <w:t xml:space="preserve">рилог </w:t>
      </w:r>
      <w:r w:rsidR="00D0250C">
        <w:t xml:space="preserve">/ </w:t>
      </w:r>
      <w:bookmarkEnd w:id="41"/>
      <w:r w:rsidR="00D56F63">
        <w:t>Прилози</w:t>
      </w:r>
      <w:bookmarkEnd w:id="42"/>
      <w:bookmarkEnd w:id="43"/>
    </w:p>
    <w:p w14:paraId="6C8B9DBC" w14:textId="77777777" w:rsidR="000A608A" w:rsidRPr="00A3573D" w:rsidRDefault="000A608A" w:rsidP="00D218C4">
      <w:pPr>
        <w:pStyle w:val="Heading2"/>
        <w:numPr>
          <w:ilvl w:val="0"/>
          <w:numId w:val="0"/>
        </w:numPr>
      </w:pPr>
      <w:bookmarkStart w:id="44" w:name="_Toc407728682"/>
      <w:bookmarkStart w:id="45" w:name="_Toc531818290"/>
      <w:bookmarkStart w:id="46" w:name="_Toc101729793"/>
      <w:r w:rsidRPr="00A3573D">
        <w:t>Прилог 1</w:t>
      </w:r>
      <w:bookmarkEnd w:id="44"/>
      <w:bookmarkEnd w:id="45"/>
      <w:bookmarkEnd w:id="46"/>
    </w:p>
    <w:p w14:paraId="432F2BAF" w14:textId="77777777" w:rsidR="00EC6C57" w:rsidRPr="00213974" w:rsidRDefault="00FB03B3" w:rsidP="00FB03B3">
      <w:pPr>
        <w:pStyle w:val="StyleText"/>
        <w:rPr>
          <w:lang w:val="sr-Cyrl-RS"/>
        </w:rPr>
      </w:pPr>
      <w:r w:rsidRPr="0008740B">
        <w:rPr>
          <w:lang w:val="ru-RU"/>
        </w:rPr>
        <w:t>Овај део рада је предвиђен уколико има потребе да се уз рад приложе неке слике, скице, резултати истраживања и слично што није већ сасатвни део ранијих поглавља, него се из њих упућује на прилог.</w:t>
      </w:r>
      <w:r w:rsidR="00213974">
        <w:rPr>
          <w:lang w:val="sr-Cyrl-RS"/>
        </w:rPr>
        <w:t xml:space="preserve"> Уколико нема прилога, треба обрисати ову страницу.</w:t>
      </w:r>
    </w:p>
    <w:p w14:paraId="03ABB21E" w14:textId="77777777" w:rsidR="00EC6C57" w:rsidRPr="0008740B" w:rsidRDefault="00EC6C57" w:rsidP="00FB03B3">
      <w:pPr>
        <w:pStyle w:val="StyleText"/>
        <w:rPr>
          <w:lang w:val="ru-RU"/>
        </w:rPr>
      </w:pPr>
    </w:p>
    <w:p w14:paraId="6CDCDEB2" w14:textId="77777777" w:rsidR="004F531F" w:rsidRPr="00D56F63" w:rsidRDefault="000A608A" w:rsidP="00D218C4">
      <w:pPr>
        <w:pStyle w:val="Heading1"/>
        <w:numPr>
          <w:ilvl w:val="0"/>
          <w:numId w:val="0"/>
        </w:numPr>
        <w:ind w:left="432"/>
      </w:pPr>
      <w:r>
        <w:br w:type="page"/>
      </w:r>
      <w:bookmarkStart w:id="47" w:name="_Toc407728683"/>
      <w:bookmarkStart w:id="48" w:name="_Toc531818291"/>
      <w:bookmarkStart w:id="49" w:name="_Toc101729794"/>
      <w:r w:rsidR="004F531F">
        <w:lastRenderedPageBreak/>
        <w:t>С</w:t>
      </w:r>
      <w:r w:rsidR="00D56F63">
        <w:t>адржај</w:t>
      </w:r>
      <w:r w:rsidR="004F531F">
        <w:t xml:space="preserve"> CD-</w:t>
      </w:r>
      <w:bookmarkEnd w:id="47"/>
      <w:r w:rsidR="00D56F63">
        <w:t>а</w:t>
      </w:r>
      <w:bookmarkEnd w:id="48"/>
      <w:bookmarkEnd w:id="49"/>
    </w:p>
    <w:p w14:paraId="70583C89" w14:textId="77777777" w:rsidR="00D56F63" w:rsidRPr="0008740B" w:rsidRDefault="00D56F63" w:rsidP="00FB03B3">
      <w:pPr>
        <w:pStyle w:val="StyleText"/>
        <w:rPr>
          <w:lang w:val="ru-RU"/>
        </w:rPr>
      </w:pPr>
    </w:p>
    <w:p w14:paraId="041746F0" w14:textId="77777777" w:rsidR="00FB03B3" w:rsidRPr="00213974" w:rsidRDefault="00FB03B3" w:rsidP="00FB03B3">
      <w:pPr>
        <w:pStyle w:val="StyleText"/>
        <w:rPr>
          <w:lang w:val="sr-Cyrl-RS"/>
        </w:rPr>
      </w:pPr>
      <w:r w:rsidRPr="0008740B">
        <w:rPr>
          <w:lang w:val="ru-RU"/>
        </w:rPr>
        <w:t xml:space="preserve">Овај део рада се користи само ако се уз рад заиста прилаже </w:t>
      </w:r>
      <w:r w:rsidRPr="006324D2">
        <w:rPr>
          <w:rFonts w:ascii="Calibri" w:hAnsi="Calibri"/>
          <w:lang w:val="en-GB"/>
        </w:rPr>
        <w:t>CD</w:t>
      </w:r>
      <w:r w:rsidR="00213974">
        <w:rPr>
          <w:rFonts w:ascii="Calibri" w:hAnsi="Calibri"/>
          <w:lang w:val="sr-Cyrl-RS"/>
        </w:rPr>
        <w:t xml:space="preserve">, </w:t>
      </w:r>
      <w:r w:rsidR="00213974" w:rsidRPr="0008740B">
        <w:rPr>
          <w:lang w:val="ru-RU"/>
        </w:rPr>
        <w:t>тада треба навести шта се нала</w:t>
      </w:r>
      <w:r w:rsidR="00213974">
        <w:rPr>
          <w:lang w:val="sr-Cyrl-RS"/>
        </w:rPr>
        <w:t>з</w:t>
      </w:r>
      <w:r w:rsidR="00213974" w:rsidRPr="0008740B">
        <w:rPr>
          <w:lang w:val="ru-RU"/>
        </w:rPr>
        <w:t>и на њему</w:t>
      </w:r>
      <w:r w:rsidRPr="0008740B">
        <w:rPr>
          <w:lang w:val="ru-RU"/>
        </w:rPr>
        <w:t>.</w:t>
      </w:r>
      <w:r w:rsidR="00213974">
        <w:rPr>
          <w:lang w:val="sr-Cyrl-RS"/>
        </w:rPr>
        <w:t xml:space="preserve"> У супротном, треба обрисати ову страницу.</w:t>
      </w:r>
    </w:p>
    <w:p w14:paraId="0C091FB6" w14:textId="77777777" w:rsidR="004F531F" w:rsidRPr="004F531F" w:rsidRDefault="004F531F" w:rsidP="004F531F">
      <w:pPr>
        <w:rPr>
          <w:lang w:val="sr-Cyrl-CS"/>
        </w:rPr>
      </w:pPr>
      <w:r>
        <w:rPr>
          <w:lang w:val="sr-Cyrl-CS"/>
        </w:rPr>
        <w:br w:type="page"/>
      </w:r>
    </w:p>
    <w:p w14:paraId="55123746" w14:textId="77777777" w:rsidR="00D56F63" w:rsidRDefault="00D56F63" w:rsidP="00D56F63">
      <w:pPr>
        <w:pStyle w:val="Heading1"/>
        <w:numPr>
          <w:ilvl w:val="0"/>
          <w:numId w:val="0"/>
        </w:numPr>
      </w:pPr>
      <w:bookmarkStart w:id="50" w:name="_Toc531818292"/>
      <w:bookmarkStart w:id="51" w:name="_Toc101729795"/>
      <w:r>
        <w:lastRenderedPageBreak/>
        <w:t>Литература</w:t>
      </w:r>
      <w:bookmarkEnd w:id="50"/>
      <w:bookmarkEnd w:id="51"/>
    </w:p>
    <w:p w14:paraId="36DF4E13" w14:textId="77777777" w:rsidR="00D56F63" w:rsidRPr="0008740B" w:rsidRDefault="00D56F63" w:rsidP="00D56F63">
      <w:pPr>
        <w:pStyle w:val="StyleText"/>
        <w:rPr>
          <w:lang w:val="ru-RU"/>
        </w:rPr>
      </w:pPr>
    </w:p>
    <w:p w14:paraId="2FC2F9FB" w14:textId="77777777" w:rsidR="00D56F63" w:rsidRDefault="00D56F63" w:rsidP="00D56F63">
      <w:pPr>
        <w:pStyle w:val="StyleLiteratura"/>
        <w:numPr>
          <w:ilvl w:val="0"/>
          <w:numId w:val="0"/>
        </w:numPr>
        <w:ind w:left="720" w:hanging="360"/>
        <w:rPr>
          <w:lang w:val="sr-Cyrl-RS"/>
        </w:rPr>
      </w:pPr>
      <w:r w:rsidRPr="0008740B">
        <w:rPr>
          <w:lang w:val="ru-RU"/>
        </w:rPr>
        <w:t>Пример навођења литературе</w:t>
      </w:r>
      <w:r w:rsidR="007B7012">
        <w:rPr>
          <w:lang w:val="sr-Cyrl-RS"/>
        </w:rPr>
        <w:t xml:space="preserve"> (по азбучном реду)</w:t>
      </w:r>
      <w:r w:rsidRPr="0008740B">
        <w:rPr>
          <w:lang w:val="ru-RU"/>
        </w:rPr>
        <w:t>:</w:t>
      </w:r>
    </w:p>
    <w:p w14:paraId="65FCEC2C" w14:textId="77777777" w:rsidR="007B7012" w:rsidRPr="007B7012" w:rsidRDefault="007B7012" w:rsidP="007B7012">
      <w:pPr>
        <w:numPr>
          <w:ilvl w:val="0"/>
          <w:numId w:val="11"/>
        </w:numPr>
        <w:shd w:val="clear" w:color="auto" w:fill="FFFFFF"/>
        <w:jc w:val="left"/>
        <w:rPr>
          <w:noProof/>
          <w:color w:val="222222"/>
        </w:rPr>
      </w:pPr>
      <w:r w:rsidRPr="0008740B">
        <w:rPr>
          <w:noProof/>
          <w:color w:val="231F20"/>
          <w:lang w:val="ru-RU"/>
        </w:rPr>
        <w:t>Душанић, С. (2011).</w:t>
      </w:r>
      <w:r w:rsidRPr="00D56F63">
        <w:rPr>
          <w:noProof/>
          <w:color w:val="231F20"/>
        </w:rPr>
        <w:t> </w:t>
      </w:r>
      <w:r w:rsidRPr="0008740B">
        <w:rPr>
          <w:i/>
          <w:iCs/>
          <w:noProof/>
          <w:color w:val="231F20"/>
          <w:lang w:val="ru-RU"/>
        </w:rPr>
        <w:t>Родне норме и ризична понашања младића у региону</w:t>
      </w:r>
      <w:r w:rsidRPr="0008740B">
        <w:rPr>
          <w:noProof/>
          <w:color w:val="231F20"/>
          <w:lang w:val="ru-RU"/>
        </w:rPr>
        <w:t>. У</w:t>
      </w:r>
      <w:r w:rsidRPr="00D56F63">
        <w:rPr>
          <w:noProof/>
          <w:color w:val="231F20"/>
        </w:rPr>
        <w:t>  </w:t>
      </w:r>
      <w:r w:rsidRPr="0008740B">
        <w:rPr>
          <w:noProof/>
          <w:color w:val="231F20"/>
          <w:lang w:val="ru-RU"/>
        </w:rPr>
        <w:t xml:space="preserve">Д. Бранковић (ур.),  часопис: </w:t>
      </w:r>
      <w:r w:rsidRPr="0008740B">
        <w:rPr>
          <w:i/>
          <w:noProof/>
          <w:color w:val="231F20"/>
          <w:lang w:val="ru-RU"/>
        </w:rPr>
        <w:t>Култура и образовање – детерминанте друштвеног</w:t>
      </w:r>
      <w:r w:rsidRPr="00D56F63">
        <w:rPr>
          <w:i/>
          <w:noProof/>
          <w:color w:val="231F20"/>
        </w:rPr>
        <w:t> </w:t>
      </w:r>
      <w:r w:rsidRPr="0008740B">
        <w:rPr>
          <w:i/>
          <w:noProof/>
          <w:color w:val="231F20"/>
          <w:lang w:val="ru-RU"/>
        </w:rPr>
        <w:t>прогреса</w:t>
      </w:r>
      <w:r w:rsidRPr="0008740B">
        <w:rPr>
          <w:noProof/>
          <w:color w:val="231F20"/>
          <w:lang w:val="ru-RU"/>
        </w:rPr>
        <w:t xml:space="preserve">, стр 263-285. </w:t>
      </w:r>
      <w:r w:rsidRPr="00D56F63">
        <w:rPr>
          <w:noProof/>
          <w:color w:val="231F20"/>
        </w:rPr>
        <w:t>Бањалука: Филозофски факултет.</w:t>
      </w:r>
    </w:p>
    <w:p w14:paraId="32FD3398" w14:textId="77777777" w:rsidR="00D56F63" w:rsidRPr="00D56F63" w:rsidRDefault="00D56F63" w:rsidP="007B7012">
      <w:pPr>
        <w:numPr>
          <w:ilvl w:val="0"/>
          <w:numId w:val="11"/>
        </w:numPr>
        <w:shd w:val="clear" w:color="auto" w:fill="FFFFFF"/>
        <w:jc w:val="left"/>
        <w:rPr>
          <w:color w:val="222222"/>
        </w:rPr>
      </w:pPr>
      <w:r w:rsidRPr="0008740B">
        <w:rPr>
          <w:color w:val="231F20"/>
          <w:lang w:val="ru-RU"/>
        </w:rPr>
        <w:t>Јанковић, Б. Милојевић, С. (2011).</w:t>
      </w:r>
      <w:r w:rsidRPr="00D56F63">
        <w:rPr>
          <w:i/>
          <w:iCs/>
          <w:color w:val="222222"/>
        </w:rPr>
        <w:t> </w:t>
      </w:r>
      <w:r w:rsidRPr="0008740B">
        <w:rPr>
          <w:i/>
          <w:iCs/>
          <w:color w:val="222222"/>
          <w:lang w:val="ru-RU"/>
        </w:rPr>
        <w:t>Међународна полицијска сарадња у борби против насиља на фудбалским утакмицама</w:t>
      </w:r>
      <w:r w:rsidRPr="0008740B">
        <w:rPr>
          <w:color w:val="222222"/>
          <w:lang w:val="ru-RU"/>
        </w:rPr>
        <w:t>,</w:t>
      </w:r>
      <w:r w:rsidRPr="00D56F63">
        <w:rPr>
          <w:color w:val="222222"/>
        </w:rPr>
        <w:t> </w:t>
      </w:r>
      <w:r w:rsidRPr="0008740B">
        <w:rPr>
          <w:color w:val="000000"/>
          <w:shd w:val="clear" w:color="auto" w:fill="FFFFFF"/>
          <w:lang w:val="ru-RU"/>
        </w:rPr>
        <w:t>Зборник радова,</w:t>
      </w:r>
      <w:r w:rsidRPr="00D56F63">
        <w:rPr>
          <w:color w:val="222222"/>
        </w:rPr>
        <w:t> </w:t>
      </w:r>
      <w:r w:rsidRPr="0008740B">
        <w:rPr>
          <w:color w:val="222222"/>
          <w:lang w:val="ru-RU"/>
        </w:rPr>
        <w:t xml:space="preserve">„Сузбијање криминала у оквиру међународне полицијске сарадње, Тара, стр. 149—161.  </w:t>
      </w:r>
      <w:r>
        <w:rPr>
          <w:color w:val="222222"/>
        </w:rPr>
        <w:t xml:space="preserve">-  </w:t>
      </w:r>
      <w:proofErr w:type="spellStart"/>
      <w:r>
        <w:rPr>
          <w:color w:val="222222"/>
        </w:rPr>
        <w:t>зборник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радова</w:t>
      </w:r>
      <w:proofErr w:type="spellEnd"/>
    </w:p>
    <w:p w14:paraId="36B11F5E" w14:textId="77777777" w:rsidR="007B7012" w:rsidRPr="00DC4FB2" w:rsidRDefault="007B7012" w:rsidP="007B7012">
      <w:pPr>
        <w:pStyle w:val="ListParagraph"/>
        <w:numPr>
          <w:ilvl w:val="0"/>
          <w:numId w:val="11"/>
        </w:numPr>
        <w:spacing w:line="276" w:lineRule="auto"/>
      </w:pPr>
      <w:r w:rsidRPr="0008740B">
        <w:rPr>
          <w:lang w:val="ru-RU"/>
        </w:rPr>
        <w:t xml:space="preserve">Станојчић, Ж., Поповић, Љ., (2010), </w:t>
      </w:r>
      <w:r w:rsidRPr="0008740B">
        <w:rPr>
          <w:i/>
          <w:iCs/>
          <w:lang w:val="ru-RU"/>
        </w:rPr>
        <w:t>Граматика српског језика</w:t>
      </w:r>
      <w:r w:rsidRPr="0008740B">
        <w:rPr>
          <w:lang w:val="ru-RU"/>
        </w:rPr>
        <w:t xml:space="preserve">, Завод за уџбенике, Београд.  </w:t>
      </w:r>
      <w:r>
        <w:t xml:space="preserve">-  </w:t>
      </w:r>
      <w:proofErr w:type="spellStart"/>
      <w:r>
        <w:t>књига</w:t>
      </w:r>
      <w:proofErr w:type="spellEnd"/>
    </w:p>
    <w:p w14:paraId="440D281F" w14:textId="77777777" w:rsidR="00DC4FB2" w:rsidRPr="007B7012" w:rsidRDefault="00DC4FB2" w:rsidP="00DC4FB2">
      <w:pPr>
        <w:pStyle w:val="ListParagraph"/>
        <w:spacing w:line="276" w:lineRule="auto"/>
      </w:pPr>
    </w:p>
    <w:p w14:paraId="47C91856" w14:textId="77777777" w:rsidR="007B7012" w:rsidRDefault="009F75DB" w:rsidP="007B7012">
      <w:pPr>
        <w:spacing w:line="276" w:lineRule="auto"/>
        <w:rPr>
          <w:lang w:val="sr-Cyrl-RS"/>
        </w:rPr>
      </w:pPr>
      <w:r>
        <w:rPr>
          <w:lang w:val="sr-Cyrl-RS"/>
        </w:rPr>
        <w:t>следи навођ</w:t>
      </w:r>
      <w:r w:rsidR="00DC4FB2">
        <w:rPr>
          <w:lang w:val="sr-Cyrl-RS"/>
        </w:rPr>
        <w:t xml:space="preserve">ење литературе са интернта, </w:t>
      </w:r>
      <w:r>
        <w:rPr>
          <w:lang w:val="sr-Cyrl-RS"/>
        </w:rPr>
        <w:t xml:space="preserve">на </w:t>
      </w:r>
      <w:r w:rsidR="00DC4FB2">
        <w:rPr>
          <w:lang w:val="sr-Cyrl-RS"/>
        </w:rPr>
        <w:t>пример</w:t>
      </w:r>
      <w:r>
        <w:rPr>
          <w:lang w:val="sr-Cyrl-RS"/>
        </w:rPr>
        <w:t>,</w:t>
      </w:r>
    </w:p>
    <w:p w14:paraId="08B76460" w14:textId="77777777" w:rsidR="007B7012" w:rsidRDefault="00DC4FB2" w:rsidP="00DC4FB2">
      <w:pPr>
        <w:pStyle w:val="ListParagraph"/>
        <w:numPr>
          <w:ilvl w:val="0"/>
          <w:numId w:val="11"/>
        </w:numPr>
        <w:spacing w:line="276" w:lineRule="auto"/>
      </w:pPr>
      <w:r w:rsidRPr="00DC4FB2">
        <w:t>Word 2010 videos and tutorials</w:t>
      </w:r>
      <w:r>
        <w:t xml:space="preserve">, </w:t>
      </w:r>
      <w:hyperlink r:id="rId32" w:history="1">
        <w:r w:rsidRPr="006410F1">
          <w:rPr>
            <w:rStyle w:val="Hyperlink"/>
          </w:rPr>
          <w:t>https://support.office.com/en-us/article/Word-2010-videos-and-tutorials-cfa75118-e522-4ea5-963e-2b56d25fb9a5?ui=en-US&amp;rs=en-US&amp;ad=US</w:t>
        </w:r>
      </w:hyperlink>
      <w:r>
        <w:t xml:space="preserve"> (</w:t>
      </w:r>
      <w:r>
        <w:rPr>
          <w:lang w:val="sr-Cyrl-RS"/>
        </w:rPr>
        <w:t xml:space="preserve">јануар </w:t>
      </w:r>
      <w:r>
        <w:t>2018)</w:t>
      </w:r>
    </w:p>
    <w:p w14:paraId="7E927523" w14:textId="77777777" w:rsidR="00DC4FB2" w:rsidRPr="007B7012" w:rsidRDefault="00DC4FB2" w:rsidP="00DC4FB2">
      <w:pPr>
        <w:pStyle w:val="ListParagraph"/>
        <w:numPr>
          <w:ilvl w:val="0"/>
          <w:numId w:val="11"/>
        </w:numPr>
        <w:spacing w:line="276" w:lineRule="auto"/>
      </w:pPr>
      <w:r>
        <w:rPr>
          <w:lang w:val="sr-Cyrl-RS"/>
        </w:rPr>
        <w:t xml:space="preserve">Гимназија Јован Јовановић Змај Нови Сад, </w:t>
      </w:r>
      <w:hyperlink r:id="rId33" w:history="1">
        <w:r w:rsidRPr="006410F1">
          <w:rPr>
            <w:rStyle w:val="Hyperlink"/>
            <w:lang w:val="sr-Cyrl-RS"/>
          </w:rPr>
          <w:t>http://jjzmaj.edu.rs</w:t>
        </w:r>
      </w:hyperlink>
      <w:r>
        <w:rPr>
          <w:lang w:val="sr-Cyrl-RS"/>
        </w:rPr>
        <w:t xml:space="preserve"> (јануар 2018)</w:t>
      </w:r>
    </w:p>
    <w:p w14:paraId="53A4BDBE" w14:textId="77777777" w:rsidR="007B7012" w:rsidRPr="00E57DB7" w:rsidRDefault="007B7012" w:rsidP="007B7012">
      <w:pPr>
        <w:shd w:val="clear" w:color="auto" w:fill="FFFFFF"/>
        <w:ind w:left="720"/>
        <w:jc w:val="left"/>
        <w:rPr>
          <w:noProof/>
          <w:color w:val="222222"/>
        </w:rPr>
      </w:pPr>
    </w:p>
    <w:p w14:paraId="72100FF1" w14:textId="77777777" w:rsidR="009F75DB" w:rsidRDefault="009F75DB" w:rsidP="009F75DB">
      <w:pPr>
        <w:pStyle w:val="StyleText"/>
        <w:rPr>
          <w:lang w:val="sr-Cyrl-RS"/>
        </w:rPr>
      </w:pPr>
    </w:p>
    <w:p w14:paraId="6D407C4C" w14:textId="77777777" w:rsidR="009F75DB" w:rsidRDefault="009F75DB" w:rsidP="009F75DB">
      <w:pPr>
        <w:pStyle w:val="Naslov"/>
        <w:rPr>
          <w:lang w:val="sr-Cyrl-RS"/>
        </w:rPr>
      </w:pPr>
      <w:bookmarkStart w:id="52" w:name="_Toc531818293"/>
      <w:r>
        <w:rPr>
          <w:lang w:val="sr-Cyrl-RS"/>
        </w:rPr>
        <w:t>Слике</w:t>
      </w:r>
      <w:bookmarkEnd w:id="52"/>
    </w:p>
    <w:p w14:paraId="781275B4" w14:textId="0367DD49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TOC \h \z \c "Слика" </w:instrText>
      </w:r>
      <w:r>
        <w:rPr>
          <w:lang w:val="sr-Cyrl-RS"/>
        </w:rPr>
        <w:fldChar w:fldCharType="separate"/>
      </w:r>
      <w:hyperlink w:anchor="_Toc101729841" w:history="1">
        <w:r w:rsidRPr="007A78BD">
          <w:rPr>
            <w:rStyle w:val="Hyperlink"/>
            <w:noProof/>
          </w:rPr>
          <w:t>Слика 1</w:t>
        </w:r>
        <w:r w:rsidRPr="007A78BD">
          <w:rPr>
            <w:rStyle w:val="Hyperlink"/>
            <w:noProof/>
            <w:lang w:val="sr-Cyrl-RS"/>
          </w:rPr>
          <w:t xml:space="preserve"> Граф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3A85AE" w14:textId="272C2723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42" w:history="1">
        <w:r w:rsidRPr="007A78BD">
          <w:rPr>
            <w:rStyle w:val="Hyperlink"/>
            <w:noProof/>
          </w:rPr>
          <w:t>Слика 2</w:t>
        </w:r>
        <w:r w:rsidRPr="007A78BD">
          <w:rPr>
            <w:rStyle w:val="Hyperlink"/>
            <w:noProof/>
            <w:lang w:val="sr-Cyrl-RS"/>
          </w:rPr>
          <w:t xml:space="preserve"> Неусмерен граф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2757D4" w14:textId="605A13C8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43" w:history="1">
        <w:r w:rsidRPr="007A78BD">
          <w:rPr>
            <w:rStyle w:val="Hyperlink"/>
            <w:noProof/>
          </w:rPr>
          <w:t>Слика 3</w:t>
        </w:r>
        <w:r w:rsidRPr="007A78BD">
          <w:rPr>
            <w:rStyle w:val="Hyperlink"/>
            <w:noProof/>
            <w:lang w:val="sr-Cyrl-RS"/>
          </w:rPr>
          <w:t xml:space="preserve"> Усмерен граф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611DFB" w14:textId="1A60F013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44" w:history="1">
        <w:r w:rsidRPr="007A78BD">
          <w:rPr>
            <w:rStyle w:val="Hyperlink"/>
            <w:noProof/>
          </w:rPr>
          <w:t>Слика 4</w:t>
        </w:r>
        <w:r w:rsidRPr="007A78BD">
          <w:rPr>
            <w:rStyle w:val="Hyperlink"/>
            <w:noProof/>
            <w:lang w:val="sr-Cyrl-RS"/>
          </w:rPr>
          <w:t xml:space="preserve"> Тежински граф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C80857" w14:textId="49E6BB30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45" w:history="1">
        <w:r w:rsidRPr="007A78BD">
          <w:rPr>
            <w:rStyle w:val="Hyperlink"/>
            <w:noProof/>
          </w:rPr>
          <w:t xml:space="preserve">Слика 5 </w:t>
        </w:r>
        <w:r w:rsidRPr="007A78BD">
          <w:rPr>
            <w:rStyle w:val="Hyperlink"/>
            <w:noProof/>
            <w:lang w:val="sr-Cyrl-RS"/>
          </w:rPr>
          <w:t>Репрезентација пута у графу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F4C980" w14:textId="5CE86CFD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46" w:history="1">
        <w:r w:rsidRPr="007A78BD">
          <w:rPr>
            <w:rStyle w:val="Hyperlink"/>
            <w:noProof/>
          </w:rPr>
          <w:t xml:space="preserve">Слика 6 </w:t>
        </w:r>
        <w:r w:rsidRPr="007A78BD">
          <w:rPr>
            <w:rStyle w:val="Hyperlink"/>
            <w:noProof/>
            <w:lang w:val="sr-Cyrl-RS"/>
          </w:rPr>
          <w:t>Релаксација гране у графу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E2E974" w14:textId="19342698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47" w:history="1">
        <w:r w:rsidRPr="007A78BD">
          <w:rPr>
            <w:rStyle w:val="Hyperlink"/>
            <w:noProof/>
          </w:rPr>
          <w:t xml:space="preserve">Слика 7 </w:t>
        </w:r>
        <w:r w:rsidRPr="007A78BD">
          <w:rPr>
            <w:rStyle w:val="Hyperlink"/>
            <w:noProof/>
            <w:lang w:val="sr-Cyrl-RS"/>
          </w:rPr>
          <w:t xml:space="preserve">Дајкстрин алгоритам имплементиран у </w:t>
        </w:r>
        <w:r w:rsidRPr="007A78BD">
          <w:rPr>
            <w:rStyle w:val="Hyperlink"/>
            <w:i/>
            <w:iCs/>
            <w:noProof/>
          </w:rPr>
          <w:t>Python</w:t>
        </w:r>
        <w:r w:rsidRPr="007A78BD">
          <w:rPr>
            <w:rStyle w:val="Hyperlink"/>
            <w:noProof/>
          </w:rPr>
          <w:t>-u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22B23A" w14:textId="08044B12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48" w:history="1">
        <w:r w:rsidRPr="007A78BD">
          <w:rPr>
            <w:rStyle w:val="Hyperlink"/>
            <w:noProof/>
          </w:rPr>
          <w:t xml:space="preserve">Слика 8 </w:t>
        </w:r>
        <w:r w:rsidRPr="007A78BD">
          <w:rPr>
            <w:rStyle w:val="Hyperlink"/>
            <w:noProof/>
            <w:lang w:val="sr-Cyrl-RS"/>
          </w:rPr>
          <w:t xml:space="preserve">Флојд Варшалов алгоритам имплементиран у </w:t>
        </w:r>
        <w:r w:rsidRPr="007A78BD">
          <w:rPr>
            <w:rStyle w:val="Hyperlink"/>
            <w:i/>
            <w:iCs/>
            <w:noProof/>
          </w:rPr>
          <w:t>Python</w:t>
        </w:r>
        <w:r w:rsidRPr="007A78BD">
          <w:rPr>
            <w:rStyle w:val="Hyperlink"/>
            <w:noProof/>
          </w:rPr>
          <w:t>-</w:t>
        </w:r>
        <w:r w:rsidRPr="007A78BD">
          <w:rPr>
            <w:rStyle w:val="Hyperlink"/>
            <w:noProof/>
            <w:lang w:val="sr-Cyrl-RS"/>
          </w:rPr>
          <w:t>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A1C1F8D" w14:textId="6C482C90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49" w:history="1">
        <w:r w:rsidRPr="007A78BD">
          <w:rPr>
            <w:rStyle w:val="Hyperlink"/>
            <w:noProof/>
          </w:rPr>
          <w:t xml:space="preserve">Слика 9 POST </w:t>
        </w:r>
        <w:r w:rsidRPr="007A78BD">
          <w:rPr>
            <w:rStyle w:val="Hyperlink"/>
            <w:noProof/>
            <w:lang w:val="sr-Cyrl-RS"/>
          </w:rPr>
          <w:t>метода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F370AE" w14:textId="5D5703B1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50" w:history="1">
        <w:r w:rsidRPr="007A78BD">
          <w:rPr>
            <w:rStyle w:val="Hyperlink"/>
            <w:noProof/>
          </w:rPr>
          <w:t xml:space="preserve">Слика 10 </w:t>
        </w:r>
        <w:r w:rsidRPr="007A78BD">
          <w:rPr>
            <w:rStyle w:val="Hyperlink"/>
            <w:noProof/>
            <w:lang w:val="sr-Cyrl-RS"/>
          </w:rPr>
          <w:t>Функција за проналажење аеродрома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36763D" w14:textId="357E8E68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51" w:history="1">
        <w:r w:rsidRPr="007A78BD">
          <w:rPr>
            <w:rStyle w:val="Hyperlink"/>
            <w:noProof/>
          </w:rPr>
          <w:t xml:space="preserve">Слика 11 </w:t>
        </w:r>
        <w:r w:rsidRPr="007A78BD">
          <w:rPr>
            <w:rStyle w:val="Hyperlink"/>
            <w:noProof/>
            <w:lang w:val="sr-Cyrl-RS"/>
          </w:rPr>
          <w:t>Проналажење летова у локалној бази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62D063" w14:textId="298D98CB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52" w:history="1">
        <w:r w:rsidRPr="007A78BD">
          <w:rPr>
            <w:rStyle w:val="Hyperlink"/>
            <w:noProof/>
          </w:rPr>
          <w:t xml:space="preserve">Слика 12 </w:t>
        </w:r>
        <w:r w:rsidRPr="007A78BD">
          <w:rPr>
            <w:rStyle w:val="Hyperlink"/>
            <w:noProof/>
            <w:lang w:val="sr-Cyrl-RS"/>
          </w:rPr>
          <w:t>Модел лета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E131B8" w14:textId="070D2C2C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53" w:history="1">
        <w:r w:rsidRPr="007A78BD">
          <w:rPr>
            <w:rStyle w:val="Hyperlink"/>
            <w:noProof/>
          </w:rPr>
          <w:t>Слика 13 Control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3D2BD2" w14:textId="132DE3F4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54" w:history="1">
        <w:r w:rsidRPr="007A78BD">
          <w:rPr>
            <w:rStyle w:val="Hyperlink"/>
            <w:noProof/>
          </w:rPr>
          <w:t xml:space="preserve">Слика 14 </w:t>
        </w:r>
        <w:r w:rsidRPr="007A78BD">
          <w:rPr>
            <w:rStyle w:val="Hyperlink"/>
            <w:noProof/>
            <w:lang w:val="sr-Cyrl-RS"/>
          </w:rPr>
          <w:t>Прослеђивање шифре лета пилот страници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C6F82D" w14:textId="15B09AD6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55" w:history="1">
        <w:r w:rsidRPr="007A78BD">
          <w:rPr>
            <w:rStyle w:val="Hyperlink"/>
            <w:noProof/>
          </w:rPr>
          <w:t>Слика 15 Pilot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2B8482" w14:textId="52B91FBA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56" w:history="1">
        <w:r w:rsidRPr="007A78BD">
          <w:rPr>
            <w:rStyle w:val="Hyperlink"/>
            <w:noProof/>
          </w:rPr>
          <w:t>Слика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871E81" w14:textId="381D4F78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57" w:history="1">
        <w:r w:rsidRPr="007A78BD">
          <w:rPr>
            <w:rStyle w:val="Hyperlink"/>
            <w:noProof/>
          </w:rPr>
          <w:t xml:space="preserve">Слика 17 </w:t>
        </w:r>
        <w:r w:rsidRPr="007A78BD">
          <w:rPr>
            <w:rStyle w:val="Hyperlink"/>
            <w:noProof/>
            <w:lang w:val="sr-Cyrl-RS"/>
          </w:rPr>
          <w:t>Путања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AA2C4E" w14:textId="4447618F" w:rsidR="00500C66" w:rsidRDefault="00500C66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1729858" w:history="1">
        <w:r w:rsidRPr="007A78BD">
          <w:rPr>
            <w:rStyle w:val="Hyperlink"/>
            <w:noProof/>
          </w:rPr>
          <w:t xml:space="preserve">Слика 18 </w:t>
        </w:r>
        <w:r w:rsidRPr="007A78BD">
          <w:rPr>
            <w:rStyle w:val="Hyperlink"/>
            <w:i/>
            <w:iCs/>
            <w:noProof/>
          </w:rPr>
          <w:t>search()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_Toc101729858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C803AB" w14:textId="727291DC" w:rsidR="009F75DB" w:rsidRDefault="00500C66" w:rsidP="00500C66">
      <w:pPr>
        <w:pStyle w:val="StyleText"/>
        <w:ind w:firstLine="0"/>
        <w:rPr>
          <w:lang w:val="sr-Cyrl-RS"/>
        </w:rPr>
      </w:pPr>
      <w:r>
        <w:rPr>
          <w:lang w:val="sr-Cyrl-RS"/>
        </w:rPr>
        <w:fldChar w:fldCharType="end"/>
      </w:r>
    </w:p>
    <w:p w14:paraId="404181FA" w14:textId="27A6EBF1" w:rsidR="009F75DB" w:rsidRDefault="009F75DB" w:rsidP="009F75DB">
      <w:pPr>
        <w:pStyle w:val="StyleText"/>
        <w:rPr>
          <w:lang w:val="sr-Cyrl-RS"/>
        </w:rPr>
      </w:pPr>
    </w:p>
    <w:p w14:paraId="2C2418E8" w14:textId="77777777" w:rsidR="00641A40" w:rsidRPr="009F75DB" w:rsidRDefault="00641A40" w:rsidP="009F75DB">
      <w:pPr>
        <w:pStyle w:val="StyleText"/>
        <w:rPr>
          <w:lang w:val="sr-Cyrl-RS"/>
        </w:rPr>
      </w:pPr>
    </w:p>
    <w:p w14:paraId="7FDC41E3" w14:textId="77777777" w:rsidR="0052563C" w:rsidRPr="00242DFE" w:rsidRDefault="0052563C" w:rsidP="009F75DB">
      <w:pPr>
        <w:pStyle w:val="Heading1"/>
        <w:numPr>
          <w:ilvl w:val="0"/>
          <w:numId w:val="0"/>
        </w:numPr>
        <w:jc w:val="both"/>
      </w:pPr>
      <w:r>
        <w:br w:type="page"/>
      </w:r>
      <w:bookmarkStart w:id="53" w:name="_Toc407728685"/>
      <w:bookmarkStart w:id="54" w:name="_Toc407728757"/>
      <w:bookmarkStart w:id="55" w:name="_Toc531818294"/>
      <w:bookmarkStart w:id="56" w:name="_Toc101729796"/>
      <w:r w:rsidR="00924E85">
        <w:lastRenderedPageBreak/>
        <w:t>БИОГРАФИЈА МАТУРАНТА</w:t>
      </w:r>
      <w:bookmarkEnd w:id="53"/>
      <w:bookmarkEnd w:id="54"/>
      <w:bookmarkEnd w:id="55"/>
      <w:bookmarkEnd w:id="56"/>
    </w:p>
    <w:p w14:paraId="3FD897DA" w14:textId="7B1E332D" w:rsidR="00242DFE" w:rsidRDefault="00FB7D04" w:rsidP="00D0250C">
      <w:pPr>
        <w:tabs>
          <w:tab w:val="center" w:pos="1843"/>
        </w:tabs>
        <w:spacing w:line="360" w:lineRule="auto"/>
        <w:jc w:val="right"/>
        <w:rPr>
          <w:lang w:val="sr-Cyrl-CS"/>
        </w:rPr>
      </w:pPr>
      <w:r>
        <w:rPr>
          <w:noProof/>
          <w:lang w:val="sr-Cyrl-CS"/>
        </w:rPr>
        <w:drawing>
          <wp:inline distT="0" distB="0" distL="0" distR="0" wp14:anchorId="509E525D" wp14:editId="384ED24A">
            <wp:extent cx="1147118" cy="17099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118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5FBB" w14:textId="296B60D3" w:rsidR="00242DFE" w:rsidRDefault="00D2033E" w:rsidP="00FB03B3">
      <w:pPr>
        <w:pStyle w:val="StyleText"/>
        <w:rPr>
          <w:lang w:val="sr-Cyrl-RS"/>
        </w:rPr>
      </w:pPr>
      <w:r>
        <w:rPr>
          <w:lang w:val="sr-Cyrl-RS"/>
        </w:rPr>
        <w:t>Лазар Половина рођен је 30, марта 2003, у Новом Саду.</w:t>
      </w:r>
    </w:p>
    <w:p w14:paraId="0065D086" w14:textId="77777777" w:rsidR="00D2033E" w:rsidRPr="00D2033E" w:rsidRDefault="00D2033E" w:rsidP="00D2033E">
      <w:pPr>
        <w:tabs>
          <w:tab w:val="center" w:pos="1843"/>
        </w:tabs>
        <w:spacing w:line="360" w:lineRule="auto"/>
        <w:rPr>
          <w:lang w:val="sr-Cyrl-RS"/>
        </w:rPr>
      </w:pPr>
      <w:r w:rsidRPr="00D2033E">
        <w:rPr>
          <w:lang w:val="sr-Cyrl-RS"/>
        </w:rPr>
        <w:t xml:space="preserve">Основно образовање стекао је 2018. године као ученик основне школе „Жарко Зрењанин“ у Новом Саду .  </w:t>
      </w:r>
    </w:p>
    <w:p w14:paraId="5CFD4845" w14:textId="2ABBADE7" w:rsidR="00D2033E" w:rsidRPr="00D2033E" w:rsidRDefault="00D2033E" w:rsidP="00D2033E">
      <w:pPr>
        <w:tabs>
          <w:tab w:val="center" w:pos="1843"/>
        </w:tabs>
        <w:spacing w:line="360" w:lineRule="auto"/>
        <w:rPr>
          <w:lang w:val="sr-Cyrl-RS"/>
        </w:rPr>
      </w:pPr>
      <w:r w:rsidRPr="00D2033E">
        <w:rPr>
          <w:lang w:val="sr-Cyrl-RS"/>
        </w:rPr>
        <w:t xml:space="preserve">Нижу музичку школу за </w:t>
      </w:r>
      <w:r>
        <w:rPr>
          <w:lang w:val="sr-Cyrl-RS"/>
        </w:rPr>
        <w:t>виолончело</w:t>
      </w:r>
      <w:r w:rsidRPr="00D2033E">
        <w:rPr>
          <w:lang w:val="sr-Cyrl-RS"/>
        </w:rPr>
        <w:t xml:space="preserve"> завршио је 201</w:t>
      </w:r>
      <w:r>
        <w:rPr>
          <w:lang w:val="sr-Cyrl-RS"/>
        </w:rPr>
        <w:t>8</w:t>
      </w:r>
      <w:r w:rsidRPr="00D2033E">
        <w:rPr>
          <w:lang w:val="sr-Cyrl-RS"/>
        </w:rPr>
        <w:t xml:space="preserve">. године у музичкој школи „Исидор Бајић“ </w:t>
      </w:r>
    </w:p>
    <w:p w14:paraId="6DD38B75" w14:textId="21349657" w:rsidR="00242DFE" w:rsidRDefault="00D2033E" w:rsidP="00D2033E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D2033E">
        <w:rPr>
          <w:lang w:val="sr-Cyrl-RS"/>
        </w:rPr>
        <w:t xml:space="preserve">Ученик је </w:t>
      </w:r>
      <w:r>
        <w:rPr>
          <w:lang w:val="sr-Cyrl-RS"/>
        </w:rPr>
        <w:t xml:space="preserve">информатичког </w:t>
      </w:r>
      <w:r w:rsidRPr="00D2033E">
        <w:rPr>
          <w:lang w:val="sr-Cyrl-RS"/>
        </w:rPr>
        <w:t xml:space="preserve">IV – </w:t>
      </w:r>
      <w:r>
        <w:rPr>
          <w:lang w:val="sr-Cyrl-RS"/>
        </w:rPr>
        <w:t>5</w:t>
      </w:r>
      <w:r w:rsidRPr="00D2033E">
        <w:rPr>
          <w:lang w:val="sr-Cyrl-RS"/>
        </w:rPr>
        <w:t xml:space="preserve"> одељења Природно математичке Гимназије „Јован Јовановић Змај“  у Новом Саду.   </w:t>
      </w:r>
      <w:r w:rsidR="00A3573D">
        <w:rPr>
          <w:sz w:val="32"/>
          <w:szCs w:val="32"/>
          <w:lang w:val="sr-Cyrl-CS"/>
        </w:rPr>
        <w:br w:type="page"/>
      </w:r>
    </w:p>
    <w:p w14:paraId="6799F186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lastRenderedPageBreak/>
        <w:t>Датум предаје</w:t>
      </w:r>
      <w:r w:rsidR="009026F8">
        <w:rPr>
          <w:sz w:val="32"/>
          <w:szCs w:val="32"/>
          <w:lang w:val="sr-Cyrl-CS"/>
        </w:rPr>
        <w:t xml:space="preserve"> матурског рада</w:t>
      </w:r>
      <w:r>
        <w:rPr>
          <w:sz w:val="32"/>
          <w:szCs w:val="32"/>
          <w:lang w:val="sr-Cyrl-CS"/>
        </w:rPr>
        <w:t>:</w:t>
      </w:r>
      <w:r>
        <w:rPr>
          <w:sz w:val="32"/>
          <w:szCs w:val="32"/>
          <w:lang w:val="sr-Cyrl-CS"/>
        </w:rPr>
        <w:tab/>
        <w:t>______________</w:t>
      </w:r>
    </w:p>
    <w:p w14:paraId="17D3A2C9" w14:textId="77777777" w:rsidR="0052563C" w:rsidRPr="005F21A4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2D18AB39" w14:textId="77777777" w:rsidR="0052563C" w:rsidRPr="004646B1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ab/>
      </w:r>
    </w:p>
    <w:p w14:paraId="266D7802" w14:textId="77777777" w:rsidR="0052563C" w:rsidRPr="004646B1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>Комисија:</w:t>
      </w:r>
    </w:p>
    <w:p w14:paraId="50A1B772" w14:textId="77777777" w:rsidR="0052563C" w:rsidRPr="004646B1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Председник</w:t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_______________</w:t>
      </w:r>
    </w:p>
    <w:p w14:paraId="67077EA2" w14:textId="77777777" w:rsidR="0052563C" w:rsidRPr="004646B1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 xml:space="preserve">Испитивач  </w:t>
      </w:r>
      <w:r w:rsidRPr="004646B1">
        <w:rPr>
          <w:sz w:val="32"/>
          <w:szCs w:val="32"/>
          <w:lang w:val="sr-Cyrl-CS"/>
        </w:rPr>
        <w:tab/>
        <w:t>_______________</w:t>
      </w:r>
    </w:p>
    <w:p w14:paraId="2591EE1C" w14:textId="77777777" w:rsidR="0052563C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 xml:space="preserve">Члан </w:t>
      </w:r>
      <w:r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_______________</w:t>
      </w:r>
    </w:p>
    <w:p w14:paraId="6A68792B" w14:textId="77777777" w:rsidR="0052563C" w:rsidRPr="004646B1" w:rsidRDefault="0052563C" w:rsidP="0052563C">
      <w:pPr>
        <w:tabs>
          <w:tab w:val="left" w:pos="2127"/>
        </w:tabs>
        <w:spacing w:line="360" w:lineRule="auto"/>
        <w:ind w:left="284"/>
        <w:rPr>
          <w:sz w:val="32"/>
          <w:szCs w:val="32"/>
          <w:lang w:val="sr-Cyrl-CS"/>
        </w:rPr>
      </w:pPr>
    </w:p>
    <w:p w14:paraId="44FD4E06" w14:textId="63E838A8" w:rsidR="0052563C" w:rsidRPr="004646B1" w:rsidRDefault="00507956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>
        <w:rPr>
          <w:noProof/>
        </w:rPr>
        <w:pict w14:anchorId="31C4BF36">
          <v:rect id="Rectangle 3" o:spid="_x0000_s1026" style="position:absolute;left:0;text-align:left;margin-left:82.2pt;margin-top:3.45pt;width:384pt;height:202.25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">
            <w10:wrap type="square"/>
          </v:rect>
        </w:pict>
      </w:r>
      <w:r w:rsidR="0052563C">
        <w:rPr>
          <w:sz w:val="32"/>
          <w:szCs w:val="32"/>
          <w:lang w:val="sr-Cyrl-CS"/>
        </w:rPr>
        <w:t>Коментар:</w:t>
      </w:r>
    </w:p>
    <w:p w14:paraId="44A70922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571625BB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07B2629C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617DAED2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2DA89850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37E80FBA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5CB0242A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6C68580A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7A067057" w14:textId="77777777" w:rsidR="0052563C" w:rsidRPr="004646B1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>Датум одбране:</w:t>
      </w:r>
      <w:r>
        <w:rPr>
          <w:sz w:val="32"/>
          <w:szCs w:val="32"/>
          <w:lang w:val="sr-Cyrl-CS"/>
        </w:rPr>
        <w:t xml:space="preserve"> </w:t>
      </w:r>
      <w:r w:rsidRPr="004646B1">
        <w:rPr>
          <w:sz w:val="32"/>
          <w:szCs w:val="32"/>
          <w:lang w:val="sr-Cyrl-CS"/>
        </w:rPr>
        <w:t>_______</w:t>
      </w:r>
      <w:r>
        <w:rPr>
          <w:sz w:val="32"/>
          <w:szCs w:val="32"/>
          <w:lang w:val="sr-Cyrl-CS"/>
        </w:rPr>
        <w:t>__</w:t>
      </w:r>
      <w:r w:rsidRPr="004646B1">
        <w:rPr>
          <w:sz w:val="32"/>
          <w:szCs w:val="32"/>
          <w:lang w:val="sr-Cyrl-CS"/>
        </w:rPr>
        <w:t>____</w:t>
      </w:r>
      <w:r w:rsidRPr="004646B1"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Оцена__________ (___)</w:t>
      </w:r>
    </w:p>
    <w:p w14:paraId="6410AB6B" w14:textId="77777777" w:rsidR="0052563C" w:rsidRPr="0052563C" w:rsidRDefault="0052563C" w:rsidP="0052563C">
      <w:pPr>
        <w:rPr>
          <w:lang w:val="sr-Cyrl-CS"/>
        </w:rPr>
      </w:pPr>
    </w:p>
    <w:sectPr w:rsidR="0052563C" w:rsidRPr="0052563C" w:rsidSect="000C1C2B">
      <w:headerReference w:type="default" r:id="rId35"/>
      <w:pgSz w:w="11907" w:h="16840" w:code="9"/>
      <w:pgMar w:top="1418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3E346" w14:textId="77777777" w:rsidR="00507956" w:rsidRDefault="00507956">
      <w:r>
        <w:separator/>
      </w:r>
    </w:p>
  </w:endnote>
  <w:endnote w:type="continuationSeparator" w:id="0">
    <w:p w14:paraId="080E3296" w14:textId="77777777" w:rsidR="00507956" w:rsidRDefault="00507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17298" w14:textId="77777777" w:rsidR="0020059D" w:rsidRPr="007B3CC3" w:rsidRDefault="0020059D" w:rsidP="00702AAC">
    <w:pPr>
      <w:pStyle w:val="Footer"/>
      <w:rPr>
        <w:lang w:val="sr-Cyrl-CS"/>
      </w:rPr>
    </w:pPr>
    <w:r>
      <w:rPr>
        <w:lang w:val="sr-Cyrl-CS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D35AB"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441E2" w14:textId="77777777" w:rsidR="00507956" w:rsidRDefault="00507956">
      <w:r>
        <w:separator/>
      </w:r>
    </w:p>
  </w:footnote>
  <w:footnote w:type="continuationSeparator" w:id="0">
    <w:p w14:paraId="66167636" w14:textId="77777777" w:rsidR="00507956" w:rsidRDefault="005079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62CA1" w14:textId="77777777" w:rsidR="0020059D" w:rsidRDefault="0020059D">
    <w:pPr>
      <w:pStyle w:val="Header"/>
    </w:pPr>
  </w:p>
  <w:p w14:paraId="4CFAFD4C" w14:textId="77777777" w:rsidR="000C1C2B" w:rsidRPr="000C1C2B" w:rsidRDefault="000C1C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9C502" w14:textId="490AA5C6" w:rsidR="000C1C2B" w:rsidRPr="001513D0" w:rsidRDefault="001513D0" w:rsidP="0042021D">
    <w:pPr>
      <w:pStyle w:val="Footer"/>
      <w:pBdr>
        <w:bottom w:val="single" w:sz="4" w:space="1" w:color="auto"/>
      </w:pBdr>
      <w:tabs>
        <w:tab w:val="clear" w:pos="8640"/>
        <w:tab w:val="right" w:pos="8931"/>
      </w:tabs>
      <w:rPr>
        <w:sz w:val="20"/>
        <w:szCs w:val="20"/>
        <w:lang w:val="sr-Cyrl-RS"/>
      </w:rPr>
    </w:pPr>
    <w:r>
      <w:rPr>
        <w:i/>
        <w:sz w:val="20"/>
        <w:szCs w:val="20"/>
        <w:lang w:val="sr-Cyrl-CS"/>
      </w:rPr>
      <w:t>Контрола и претрага лета са графовима</w:t>
    </w:r>
    <w:r w:rsidR="000C1C2B" w:rsidRPr="0042021D">
      <w:rPr>
        <w:sz w:val="20"/>
        <w:szCs w:val="20"/>
        <w:lang w:val="sr-Cyrl-CS"/>
      </w:rPr>
      <w:tab/>
    </w:r>
    <w:r w:rsidR="000C1C2B" w:rsidRPr="0042021D">
      <w:rPr>
        <w:sz w:val="20"/>
        <w:szCs w:val="20"/>
        <w:lang w:val="sr-Cyrl-CS"/>
      </w:rPr>
      <w:tab/>
    </w:r>
    <w:r>
      <w:rPr>
        <w:i/>
        <w:sz w:val="20"/>
        <w:szCs w:val="20"/>
        <w:lang w:val="sr-Cyrl-CS"/>
      </w:rPr>
      <w:t>Лазар Половина</w:t>
    </w:r>
    <w:r w:rsidR="000C1C2B" w:rsidRPr="0063089B">
      <w:rPr>
        <w:i/>
        <w:sz w:val="20"/>
        <w:szCs w:val="20"/>
        <w:lang w:val="sr-Cyrl-CS"/>
      </w:rPr>
      <w:t xml:space="preserve">, </w:t>
    </w:r>
    <w:r w:rsidR="000C1C2B" w:rsidRPr="0063089B">
      <w:rPr>
        <w:i/>
        <w:sz w:val="20"/>
        <w:szCs w:val="20"/>
        <w:lang w:val="sr-Latn-CS"/>
      </w:rPr>
      <w:t>IV-</w:t>
    </w:r>
    <w:r>
      <w:rPr>
        <w:i/>
        <w:sz w:val="20"/>
        <w:szCs w:val="20"/>
        <w:lang w:val="sr-Cyrl-RS"/>
      </w:rPr>
      <w:t>5</w:t>
    </w:r>
  </w:p>
  <w:p w14:paraId="7557B683" w14:textId="77777777" w:rsidR="000C1C2B" w:rsidRPr="000A4B0E" w:rsidRDefault="000C1C2B">
    <w:pPr>
      <w:pStyle w:val="Header"/>
      <w:rPr>
        <w:lang w:val="sr-Cyrl-C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530EB"/>
    <w:multiLevelType w:val="hybridMultilevel"/>
    <w:tmpl w:val="24EAA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4714C"/>
    <w:multiLevelType w:val="hybridMultilevel"/>
    <w:tmpl w:val="89F05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E4A29"/>
    <w:multiLevelType w:val="hybridMultilevel"/>
    <w:tmpl w:val="E0DCF88C"/>
    <w:lvl w:ilvl="0" w:tplc="66D2DD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646E5"/>
    <w:multiLevelType w:val="hybridMultilevel"/>
    <w:tmpl w:val="EBB4E028"/>
    <w:lvl w:ilvl="0" w:tplc="8A2AE24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D1959"/>
    <w:multiLevelType w:val="hybridMultilevel"/>
    <w:tmpl w:val="5746B19A"/>
    <w:lvl w:ilvl="0" w:tplc="D6B8DA16">
      <w:start w:val="1"/>
      <w:numFmt w:val="decimal"/>
      <w:pStyle w:val="StyleLiteratura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CD1DE6"/>
    <w:multiLevelType w:val="hybridMultilevel"/>
    <w:tmpl w:val="76F289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4FA6C23"/>
    <w:multiLevelType w:val="multilevel"/>
    <w:tmpl w:val="B6D46992"/>
    <w:lvl w:ilvl="0">
      <w:start w:val="2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2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2160"/>
      </w:pPr>
      <w:rPr>
        <w:rFonts w:hint="default"/>
      </w:rPr>
    </w:lvl>
  </w:abstractNum>
  <w:abstractNum w:abstractNumId="7" w15:restartNumberingAfterBreak="0">
    <w:nsid w:val="4B7E65FC"/>
    <w:multiLevelType w:val="hybridMultilevel"/>
    <w:tmpl w:val="FFB0AFB0"/>
    <w:lvl w:ilvl="0" w:tplc="4BA43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DB669D"/>
    <w:multiLevelType w:val="hybridMultilevel"/>
    <w:tmpl w:val="A9E66C6A"/>
    <w:lvl w:ilvl="0" w:tplc="0409000F">
      <w:start w:val="1"/>
      <w:numFmt w:val="decimal"/>
      <w:lvlText w:val="%1."/>
      <w:lvlJc w:val="left"/>
      <w:pPr>
        <w:ind w:left="1060" w:hanging="360"/>
      </w:p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" w15:restartNumberingAfterBreak="0">
    <w:nsid w:val="4F4959F0"/>
    <w:multiLevelType w:val="multilevel"/>
    <w:tmpl w:val="4B58BFCE"/>
    <w:lvl w:ilvl="0">
      <w:numFmt w:val="none"/>
      <w:lvlText w:val="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2.%2.%3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525C5B31"/>
    <w:multiLevelType w:val="multilevel"/>
    <w:tmpl w:val="E8E0761A"/>
    <w:styleLink w:val="Style1Headings"/>
    <w:lvl w:ilvl="0">
      <w:start w:val="1"/>
      <w:numFmt w:val="decimal"/>
      <w:pStyle w:val="Heading1"/>
      <w:lvlText w:val="%1."/>
      <w:lvlJc w:val="left"/>
      <w:pPr>
        <w:ind w:left="324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-9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27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630" w:hanging="36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99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35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1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07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430" w:hanging="360"/>
      </w:pPr>
      <w:rPr>
        <w:rFonts w:hint="default"/>
      </w:rPr>
    </w:lvl>
  </w:abstractNum>
  <w:abstractNum w:abstractNumId="11" w15:restartNumberingAfterBreak="0">
    <w:nsid w:val="58142CF2"/>
    <w:multiLevelType w:val="hybridMultilevel"/>
    <w:tmpl w:val="E0BA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204000"/>
    <w:multiLevelType w:val="hybridMultilevel"/>
    <w:tmpl w:val="FC364C70"/>
    <w:lvl w:ilvl="0" w:tplc="D946F4E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580964">
    <w:abstractNumId w:val="5"/>
  </w:num>
  <w:num w:numId="2" w16cid:durableId="1928344748">
    <w:abstractNumId w:val="9"/>
  </w:num>
  <w:num w:numId="3" w16cid:durableId="19939359">
    <w:abstractNumId w:val="4"/>
  </w:num>
  <w:num w:numId="4" w16cid:durableId="1449812532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88802570">
    <w:abstractNumId w:val="0"/>
  </w:num>
  <w:num w:numId="6" w16cid:durableId="2022849226">
    <w:abstractNumId w:val="7"/>
  </w:num>
  <w:num w:numId="7" w16cid:durableId="1416217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75120460">
    <w:abstractNumId w:val="9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5730304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03493805">
    <w:abstractNumId w:val="6"/>
  </w:num>
  <w:num w:numId="11" w16cid:durableId="926574822">
    <w:abstractNumId w:val="12"/>
  </w:num>
  <w:num w:numId="12" w16cid:durableId="242840033">
    <w:abstractNumId w:val="2"/>
  </w:num>
  <w:num w:numId="13" w16cid:durableId="175121807">
    <w:abstractNumId w:val="3"/>
  </w:num>
  <w:num w:numId="14" w16cid:durableId="143938639">
    <w:abstractNumId w:val="10"/>
  </w:num>
  <w:num w:numId="15" w16cid:durableId="59023757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64032652">
    <w:abstractNumId w:val="11"/>
  </w:num>
  <w:num w:numId="17" w16cid:durableId="1899658225">
    <w:abstractNumId w:val="1"/>
  </w:num>
  <w:num w:numId="18" w16cid:durableId="6161854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7475"/>
    <w:rsid w:val="00006439"/>
    <w:rsid w:val="00024325"/>
    <w:rsid w:val="00027673"/>
    <w:rsid w:val="00040353"/>
    <w:rsid w:val="0004255A"/>
    <w:rsid w:val="00051D78"/>
    <w:rsid w:val="000706B5"/>
    <w:rsid w:val="0007698C"/>
    <w:rsid w:val="0008740B"/>
    <w:rsid w:val="000924A2"/>
    <w:rsid w:val="0009566F"/>
    <w:rsid w:val="000A47DD"/>
    <w:rsid w:val="000A4B0E"/>
    <w:rsid w:val="000A608A"/>
    <w:rsid w:val="000C1C2B"/>
    <w:rsid w:val="000C475D"/>
    <w:rsid w:val="000F2DBF"/>
    <w:rsid w:val="000F4BFA"/>
    <w:rsid w:val="00120C02"/>
    <w:rsid w:val="0013472B"/>
    <w:rsid w:val="001441E6"/>
    <w:rsid w:val="001513D0"/>
    <w:rsid w:val="001524BA"/>
    <w:rsid w:val="00163BBD"/>
    <w:rsid w:val="00165908"/>
    <w:rsid w:val="00166ACA"/>
    <w:rsid w:val="001729C8"/>
    <w:rsid w:val="00177405"/>
    <w:rsid w:val="001972EE"/>
    <w:rsid w:val="00197BC5"/>
    <w:rsid w:val="001A53FB"/>
    <w:rsid w:val="001B4852"/>
    <w:rsid w:val="001C21BC"/>
    <w:rsid w:val="001C336D"/>
    <w:rsid w:val="001D230F"/>
    <w:rsid w:val="0020059D"/>
    <w:rsid w:val="00213974"/>
    <w:rsid w:val="00226153"/>
    <w:rsid w:val="00230751"/>
    <w:rsid w:val="0023654B"/>
    <w:rsid w:val="002402C1"/>
    <w:rsid w:val="00242DFE"/>
    <w:rsid w:val="00254BA1"/>
    <w:rsid w:val="00265DD1"/>
    <w:rsid w:val="0027648C"/>
    <w:rsid w:val="00297C37"/>
    <w:rsid w:val="002D5035"/>
    <w:rsid w:val="002E3FBE"/>
    <w:rsid w:val="002F3983"/>
    <w:rsid w:val="003032AB"/>
    <w:rsid w:val="0031038F"/>
    <w:rsid w:val="00310B4E"/>
    <w:rsid w:val="00310E68"/>
    <w:rsid w:val="00311BB5"/>
    <w:rsid w:val="00317E05"/>
    <w:rsid w:val="00320C68"/>
    <w:rsid w:val="00320FD0"/>
    <w:rsid w:val="003259A0"/>
    <w:rsid w:val="0034053D"/>
    <w:rsid w:val="00340931"/>
    <w:rsid w:val="00354AC7"/>
    <w:rsid w:val="003561E9"/>
    <w:rsid w:val="00360068"/>
    <w:rsid w:val="00367740"/>
    <w:rsid w:val="00374412"/>
    <w:rsid w:val="0037703E"/>
    <w:rsid w:val="00387ECC"/>
    <w:rsid w:val="003A0AAD"/>
    <w:rsid w:val="003B04ED"/>
    <w:rsid w:val="003B09F8"/>
    <w:rsid w:val="003C022F"/>
    <w:rsid w:val="003D0479"/>
    <w:rsid w:val="003E5465"/>
    <w:rsid w:val="003E733B"/>
    <w:rsid w:val="00405D5A"/>
    <w:rsid w:val="00407306"/>
    <w:rsid w:val="00412C94"/>
    <w:rsid w:val="00417079"/>
    <w:rsid w:val="0042021D"/>
    <w:rsid w:val="00426621"/>
    <w:rsid w:val="00430AD1"/>
    <w:rsid w:val="004318D5"/>
    <w:rsid w:val="0044447C"/>
    <w:rsid w:val="0046339B"/>
    <w:rsid w:val="00473452"/>
    <w:rsid w:val="00481AB4"/>
    <w:rsid w:val="0049278E"/>
    <w:rsid w:val="00495F34"/>
    <w:rsid w:val="004C459E"/>
    <w:rsid w:val="004C6DFD"/>
    <w:rsid w:val="004C78C7"/>
    <w:rsid w:val="004C7A5B"/>
    <w:rsid w:val="004C7BD2"/>
    <w:rsid w:val="004D074D"/>
    <w:rsid w:val="004D4181"/>
    <w:rsid w:val="004D5157"/>
    <w:rsid w:val="004E45C2"/>
    <w:rsid w:val="004F063F"/>
    <w:rsid w:val="004F531F"/>
    <w:rsid w:val="00500C66"/>
    <w:rsid w:val="00507956"/>
    <w:rsid w:val="005209F9"/>
    <w:rsid w:val="005252A6"/>
    <w:rsid w:val="0052563C"/>
    <w:rsid w:val="00567FEE"/>
    <w:rsid w:val="005A2FFC"/>
    <w:rsid w:val="005B5465"/>
    <w:rsid w:val="005C6500"/>
    <w:rsid w:val="005D2DAF"/>
    <w:rsid w:val="005E0601"/>
    <w:rsid w:val="005F3549"/>
    <w:rsid w:val="005F70E2"/>
    <w:rsid w:val="00603E36"/>
    <w:rsid w:val="00604254"/>
    <w:rsid w:val="006060D1"/>
    <w:rsid w:val="00610EB6"/>
    <w:rsid w:val="0061525E"/>
    <w:rsid w:val="00620F57"/>
    <w:rsid w:val="00627E1F"/>
    <w:rsid w:val="0063089B"/>
    <w:rsid w:val="00631E04"/>
    <w:rsid w:val="006324D2"/>
    <w:rsid w:val="0064171B"/>
    <w:rsid w:val="00641A40"/>
    <w:rsid w:val="00644568"/>
    <w:rsid w:val="00657B01"/>
    <w:rsid w:val="00662E8C"/>
    <w:rsid w:val="00667EC6"/>
    <w:rsid w:val="00683200"/>
    <w:rsid w:val="006843ED"/>
    <w:rsid w:val="006873BB"/>
    <w:rsid w:val="006A0221"/>
    <w:rsid w:val="006B71C4"/>
    <w:rsid w:val="006D1E8B"/>
    <w:rsid w:val="006D338D"/>
    <w:rsid w:val="006E2C39"/>
    <w:rsid w:val="00702AAC"/>
    <w:rsid w:val="007175B9"/>
    <w:rsid w:val="00721067"/>
    <w:rsid w:val="00722C1D"/>
    <w:rsid w:val="00723692"/>
    <w:rsid w:val="00733866"/>
    <w:rsid w:val="00744B86"/>
    <w:rsid w:val="007745AF"/>
    <w:rsid w:val="00783B8D"/>
    <w:rsid w:val="0079197A"/>
    <w:rsid w:val="00791A04"/>
    <w:rsid w:val="007A0FBE"/>
    <w:rsid w:val="007A1925"/>
    <w:rsid w:val="007A369C"/>
    <w:rsid w:val="007B3CC3"/>
    <w:rsid w:val="007B7012"/>
    <w:rsid w:val="007C1C01"/>
    <w:rsid w:val="007C6A83"/>
    <w:rsid w:val="007D6FC9"/>
    <w:rsid w:val="007E1ECF"/>
    <w:rsid w:val="007E66D4"/>
    <w:rsid w:val="00805B68"/>
    <w:rsid w:val="00807476"/>
    <w:rsid w:val="0081537C"/>
    <w:rsid w:val="00820F12"/>
    <w:rsid w:val="008233E5"/>
    <w:rsid w:val="008260E2"/>
    <w:rsid w:val="008308FD"/>
    <w:rsid w:val="008321BF"/>
    <w:rsid w:val="00854665"/>
    <w:rsid w:val="008645DE"/>
    <w:rsid w:val="00864F85"/>
    <w:rsid w:val="00894C20"/>
    <w:rsid w:val="00895E8B"/>
    <w:rsid w:val="008A46B2"/>
    <w:rsid w:val="008A7475"/>
    <w:rsid w:val="008C03F5"/>
    <w:rsid w:val="008C1F31"/>
    <w:rsid w:val="008D35AB"/>
    <w:rsid w:val="008E33BD"/>
    <w:rsid w:val="008E59E1"/>
    <w:rsid w:val="008E69B4"/>
    <w:rsid w:val="008F2211"/>
    <w:rsid w:val="009026F8"/>
    <w:rsid w:val="00924E85"/>
    <w:rsid w:val="009620A3"/>
    <w:rsid w:val="00982E86"/>
    <w:rsid w:val="009A6495"/>
    <w:rsid w:val="009B533B"/>
    <w:rsid w:val="009B61AD"/>
    <w:rsid w:val="009C002C"/>
    <w:rsid w:val="009C0958"/>
    <w:rsid w:val="009C5510"/>
    <w:rsid w:val="009E1E4E"/>
    <w:rsid w:val="009F75DB"/>
    <w:rsid w:val="00A00709"/>
    <w:rsid w:val="00A117CF"/>
    <w:rsid w:val="00A240DD"/>
    <w:rsid w:val="00A2480E"/>
    <w:rsid w:val="00A303D6"/>
    <w:rsid w:val="00A3331A"/>
    <w:rsid w:val="00A3573D"/>
    <w:rsid w:val="00A368B5"/>
    <w:rsid w:val="00A46B2F"/>
    <w:rsid w:val="00A633C5"/>
    <w:rsid w:val="00A64226"/>
    <w:rsid w:val="00A738B6"/>
    <w:rsid w:val="00A73BF0"/>
    <w:rsid w:val="00A778F4"/>
    <w:rsid w:val="00A832CD"/>
    <w:rsid w:val="00A85BEF"/>
    <w:rsid w:val="00A918A1"/>
    <w:rsid w:val="00AD3827"/>
    <w:rsid w:val="00B211AD"/>
    <w:rsid w:val="00B26C0E"/>
    <w:rsid w:val="00B3078F"/>
    <w:rsid w:val="00B37054"/>
    <w:rsid w:val="00B4007F"/>
    <w:rsid w:val="00BA47BC"/>
    <w:rsid w:val="00BA7EFD"/>
    <w:rsid w:val="00BB67BD"/>
    <w:rsid w:val="00BD63CC"/>
    <w:rsid w:val="00BE1548"/>
    <w:rsid w:val="00BE477B"/>
    <w:rsid w:val="00C00626"/>
    <w:rsid w:val="00C15586"/>
    <w:rsid w:val="00C17685"/>
    <w:rsid w:val="00C867A0"/>
    <w:rsid w:val="00C875F0"/>
    <w:rsid w:val="00C93E9A"/>
    <w:rsid w:val="00CA13A4"/>
    <w:rsid w:val="00CA6AAD"/>
    <w:rsid w:val="00CA7829"/>
    <w:rsid w:val="00CC03EB"/>
    <w:rsid w:val="00CC2885"/>
    <w:rsid w:val="00CD234F"/>
    <w:rsid w:val="00CD7090"/>
    <w:rsid w:val="00CF6FF7"/>
    <w:rsid w:val="00D0250C"/>
    <w:rsid w:val="00D03D13"/>
    <w:rsid w:val="00D04D72"/>
    <w:rsid w:val="00D07184"/>
    <w:rsid w:val="00D2033E"/>
    <w:rsid w:val="00D218C4"/>
    <w:rsid w:val="00D42526"/>
    <w:rsid w:val="00D52105"/>
    <w:rsid w:val="00D550D4"/>
    <w:rsid w:val="00D56F63"/>
    <w:rsid w:val="00D73115"/>
    <w:rsid w:val="00DA1F66"/>
    <w:rsid w:val="00DA766F"/>
    <w:rsid w:val="00DB57F6"/>
    <w:rsid w:val="00DC1F44"/>
    <w:rsid w:val="00DC4FB2"/>
    <w:rsid w:val="00DD1D4D"/>
    <w:rsid w:val="00DD461A"/>
    <w:rsid w:val="00DF32C2"/>
    <w:rsid w:val="00E020C6"/>
    <w:rsid w:val="00E038B4"/>
    <w:rsid w:val="00E11291"/>
    <w:rsid w:val="00E2451C"/>
    <w:rsid w:val="00E36DC3"/>
    <w:rsid w:val="00E475A3"/>
    <w:rsid w:val="00E51979"/>
    <w:rsid w:val="00E66B31"/>
    <w:rsid w:val="00E72E50"/>
    <w:rsid w:val="00E86712"/>
    <w:rsid w:val="00E87595"/>
    <w:rsid w:val="00E938D3"/>
    <w:rsid w:val="00EA6347"/>
    <w:rsid w:val="00EC6C57"/>
    <w:rsid w:val="00EC7A1C"/>
    <w:rsid w:val="00ED1649"/>
    <w:rsid w:val="00ED2DD9"/>
    <w:rsid w:val="00EF7474"/>
    <w:rsid w:val="00F039D1"/>
    <w:rsid w:val="00F06CE3"/>
    <w:rsid w:val="00F1133C"/>
    <w:rsid w:val="00F11F87"/>
    <w:rsid w:val="00F34E1F"/>
    <w:rsid w:val="00F51C14"/>
    <w:rsid w:val="00F83BF3"/>
    <w:rsid w:val="00F87855"/>
    <w:rsid w:val="00F87D7A"/>
    <w:rsid w:val="00F93FB6"/>
    <w:rsid w:val="00F96CE2"/>
    <w:rsid w:val="00FA2732"/>
    <w:rsid w:val="00FA7E97"/>
    <w:rsid w:val="00FB03B3"/>
    <w:rsid w:val="00FB7D04"/>
    <w:rsid w:val="00FC576A"/>
    <w:rsid w:val="00FC7E3E"/>
    <w:rsid w:val="00FD035F"/>
    <w:rsid w:val="00FE0BC0"/>
    <w:rsid w:val="00FE5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2DA0BC10"/>
  <w15:docId w15:val="{D2E691CD-516E-4885-8579-F49F88585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778F4"/>
    <w:pPr>
      <w:jc w:val="both"/>
    </w:pPr>
    <w:rPr>
      <w:sz w:val="24"/>
      <w:szCs w:val="24"/>
    </w:rPr>
  </w:style>
  <w:style w:type="paragraph" w:styleId="Heading1">
    <w:name w:val="heading 1"/>
    <w:basedOn w:val="Normal"/>
    <w:next w:val="StyleText"/>
    <w:qFormat/>
    <w:rsid w:val="00982E86"/>
    <w:pPr>
      <w:keepNext/>
      <w:numPr>
        <w:numId w:val="14"/>
      </w:numPr>
      <w:spacing w:before="240" w:after="120"/>
      <w:jc w:val="center"/>
      <w:outlineLvl w:val="0"/>
    </w:pPr>
    <w:rPr>
      <w:rFonts w:cs="Arial"/>
      <w:b/>
      <w:bCs/>
      <w:kern w:val="32"/>
      <w:sz w:val="32"/>
      <w:szCs w:val="32"/>
      <w:lang w:val="sr-Cyrl-CS"/>
    </w:rPr>
  </w:style>
  <w:style w:type="paragraph" w:styleId="Heading2">
    <w:name w:val="heading 2"/>
    <w:basedOn w:val="Normal"/>
    <w:next w:val="StyleText"/>
    <w:qFormat/>
    <w:rsid w:val="00982E86"/>
    <w:pPr>
      <w:keepNext/>
      <w:numPr>
        <w:ilvl w:val="1"/>
        <w:numId w:val="14"/>
      </w:numPr>
      <w:spacing w:before="240" w:after="120"/>
      <w:jc w:val="center"/>
      <w:outlineLvl w:val="1"/>
    </w:pPr>
    <w:rPr>
      <w:rFonts w:cs="Arial"/>
      <w:b/>
      <w:bCs/>
      <w:iCs/>
      <w:sz w:val="28"/>
      <w:szCs w:val="28"/>
      <w:lang w:val="sr-Cyrl-CS"/>
    </w:rPr>
  </w:style>
  <w:style w:type="paragraph" w:styleId="Heading3">
    <w:name w:val="heading 3"/>
    <w:basedOn w:val="Normal"/>
    <w:next w:val="Normal"/>
    <w:link w:val="Heading3Char"/>
    <w:unhideWhenUsed/>
    <w:qFormat/>
    <w:rsid w:val="00982E86"/>
    <w:pPr>
      <w:keepNext/>
      <w:numPr>
        <w:ilvl w:val="2"/>
        <w:numId w:val="14"/>
      </w:numPr>
      <w:spacing w:before="240" w:after="12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982E86"/>
    <w:pPr>
      <w:keepNext/>
      <w:numPr>
        <w:ilvl w:val="3"/>
        <w:numId w:val="14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982E86"/>
    <w:pPr>
      <w:numPr>
        <w:ilvl w:val="4"/>
        <w:numId w:val="14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C15586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15586"/>
    <w:pPr>
      <w:numPr>
        <w:ilvl w:val="6"/>
        <w:numId w:val="2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15586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15586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0A608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A608A"/>
  </w:style>
  <w:style w:type="paragraph" w:styleId="TOC1">
    <w:name w:val="toc 1"/>
    <w:basedOn w:val="Normal"/>
    <w:next w:val="Normal"/>
    <w:autoRedefine/>
    <w:uiPriority w:val="39"/>
    <w:rsid w:val="0042021D"/>
    <w:pPr>
      <w:tabs>
        <w:tab w:val="right" w:leader="dot" w:pos="9072"/>
      </w:tabs>
      <w:spacing w:before="120" w:after="120"/>
    </w:pPr>
  </w:style>
  <w:style w:type="paragraph" w:styleId="TOC2">
    <w:name w:val="toc 2"/>
    <w:basedOn w:val="Normal"/>
    <w:next w:val="Normal"/>
    <w:autoRedefine/>
    <w:uiPriority w:val="39"/>
    <w:rsid w:val="000A608A"/>
    <w:pPr>
      <w:ind w:left="240"/>
    </w:pPr>
  </w:style>
  <w:style w:type="character" w:styleId="Hyperlink">
    <w:name w:val="Hyperlink"/>
    <w:uiPriority w:val="99"/>
    <w:rsid w:val="000A608A"/>
    <w:rPr>
      <w:color w:val="0000FF"/>
      <w:u w:val="single"/>
    </w:rPr>
  </w:style>
  <w:style w:type="paragraph" w:styleId="Header">
    <w:name w:val="header"/>
    <w:basedOn w:val="Normal"/>
    <w:rsid w:val="000A4B0E"/>
    <w:pPr>
      <w:tabs>
        <w:tab w:val="center" w:pos="4320"/>
        <w:tab w:val="right" w:pos="8640"/>
      </w:tabs>
    </w:pPr>
  </w:style>
  <w:style w:type="paragraph" w:styleId="Caption">
    <w:name w:val="caption"/>
    <w:basedOn w:val="Normal"/>
    <w:next w:val="Normal"/>
    <w:qFormat/>
    <w:rsid w:val="00BE477B"/>
    <w:pPr>
      <w:jc w:val="center"/>
    </w:pPr>
    <w:rPr>
      <w:b/>
      <w:bCs/>
      <w:sz w:val="20"/>
      <w:szCs w:val="20"/>
    </w:rPr>
  </w:style>
  <w:style w:type="table" w:styleId="TableGrid">
    <w:name w:val="Table Grid"/>
    <w:basedOn w:val="TableNormal"/>
    <w:rsid w:val="0044447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3-Accent1">
    <w:name w:val="Medium Grid 3 Accent 1"/>
    <w:basedOn w:val="TableNormal"/>
    <w:uiPriority w:val="69"/>
    <w:rsid w:val="0044447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DocumentMap">
    <w:name w:val="Document Map"/>
    <w:basedOn w:val="Normal"/>
    <w:link w:val="DocumentMapChar"/>
    <w:rsid w:val="00EC6C57"/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EC6C57"/>
    <w:rPr>
      <w:rFonts w:ascii="Tahoma" w:hAnsi="Tahoma" w:cs="Tahoma"/>
      <w:sz w:val="16"/>
      <w:szCs w:val="16"/>
    </w:rPr>
  </w:style>
  <w:style w:type="paragraph" w:customStyle="1" w:styleId="StyleText">
    <w:name w:val="Style_Text"/>
    <w:basedOn w:val="Normal"/>
    <w:link w:val="StyleTextChar"/>
    <w:qFormat/>
    <w:rsid w:val="005D2DAF"/>
    <w:pPr>
      <w:spacing w:after="120" w:line="288" w:lineRule="auto"/>
      <w:ind w:firstLine="340"/>
    </w:pPr>
  </w:style>
  <w:style w:type="character" w:customStyle="1" w:styleId="Heading3Char">
    <w:name w:val="Heading 3 Char"/>
    <w:link w:val="Heading3"/>
    <w:rsid w:val="00982E86"/>
    <w:rPr>
      <w:rFonts w:ascii="Cambria" w:hAnsi="Cambria"/>
      <w:b/>
      <w:bCs/>
      <w:sz w:val="26"/>
      <w:szCs w:val="26"/>
    </w:rPr>
  </w:style>
  <w:style w:type="character" w:customStyle="1" w:styleId="StyleTextChar">
    <w:name w:val="Style_Text Char"/>
    <w:link w:val="StyleText"/>
    <w:rsid w:val="005D2DAF"/>
    <w:rPr>
      <w:sz w:val="24"/>
      <w:szCs w:val="24"/>
    </w:rPr>
  </w:style>
  <w:style w:type="character" w:customStyle="1" w:styleId="Heading4Char">
    <w:name w:val="Heading 4 Char"/>
    <w:link w:val="Heading4"/>
    <w:rsid w:val="00982E86"/>
    <w:rPr>
      <w:rFonts w:ascii="Calibri" w:hAnsi="Calibri"/>
      <w:b/>
      <w:bCs/>
      <w:sz w:val="28"/>
      <w:szCs w:val="28"/>
    </w:rPr>
  </w:style>
  <w:style w:type="character" w:customStyle="1" w:styleId="Heading5Char">
    <w:name w:val="Heading 5 Char"/>
    <w:link w:val="Heading5"/>
    <w:rsid w:val="00982E86"/>
    <w:rPr>
      <w:rFonts w:ascii="Calibri" w:hAnsi="Calibri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C15586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C15586"/>
    <w:rPr>
      <w:rFonts w:ascii="Calibri" w:hAnsi="Calibri"/>
      <w:sz w:val="24"/>
      <w:szCs w:val="24"/>
    </w:rPr>
  </w:style>
  <w:style w:type="character" w:customStyle="1" w:styleId="Heading8Char">
    <w:name w:val="Heading 8 Char"/>
    <w:link w:val="Heading8"/>
    <w:semiHidden/>
    <w:rsid w:val="00C15586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C15586"/>
    <w:rPr>
      <w:rFonts w:ascii="Cambria" w:hAnsi="Cambria"/>
      <w:sz w:val="22"/>
      <w:szCs w:val="22"/>
    </w:rPr>
  </w:style>
  <w:style w:type="paragraph" w:customStyle="1" w:styleId="StyleLiteratura">
    <w:name w:val="Style_Literatura"/>
    <w:basedOn w:val="Normal"/>
    <w:link w:val="StyleLiteraturaChar"/>
    <w:qFormat/>
    <w:rsid w:val="00430AD1"/>
    <w:pPr>
      <w:numPr>
        <w:numId w:val="3"/>
      </w:numPr>
    </w:pPr>
  </w:style>
  <w:style w:type="character" w:customStyle="1" w:styleId="FooterChar">
    <w:name w:val="Footer Char"/>
    <w:link w:val="Footer"/>
    <w:uiPriority w:val="99"/>
    <w:rsid w:val="0063089B"/>
    <w:rPr>
      <w:sz w:val="24"/>
      <w:szCs w:val="24"/>
      <w:lang w:val="en-US" w:eastAsia="en-US"/>
    </w:rPr>
  </w:style>
  <w:style w:type="character" w:customStyle="1" w:styleId="StyleLiteraturaChar">
    <w:name w:val="Style_Literatura Char"/>
    <w:link w:val="StyleLiteratura"/>
    <w:rsid w:val="00430AD1"/>
    <w:rPr>
      <w:sz w:val="24"/>
      <w:szCs w:val="24"/>
      <w:lang w:eastAsia="en-US"/>
    </w:rPr>
  </w:style>
  <w:style w:type="paragraph" w:customStyle="1" w:styleId="Naslov">
    <w:name w:val="Naslov"/>
    <w:basedOn w:val="Normal"/>
    <w:link w:val="NaslovChar"/>
    <w:qFormat/>
    <w:rsid w:val="00CA13A4"/>
    <w:pPr>
      <w:spacing w:after="120"/>
      <w:jc w:val="center"/>
    </w:pPr>
    <w:rPr>
      <w:b/>
      <w:sz w:val="28"/>
      <w:szCs w:val="28"/>
      <w:lang w:val="sr-Cyrl-CS"/>
    </w:rPr>
  </w:style>
  <w:style w:type="paragraph" w:styleId="TOC3">
    <w:name w:val="toc 3"/>
    <w:basedOn w:val="Normal"/>
    <w:next w:val="Normal"/>
    <w:autoRedefine/>
    <w:uiPriority w:val="39"/>
    <w:rsid w:val="003561E9"/>
    <w:pPr>
      <w:ind w:left="480"/>
    </w:pPr>
  </w:style>
  <w:style w:type="character" w:customStyle="1" w:styleId="NaslovChar">
    <w:name w:val="Naslov Char"/>
    <w:link w:val="Naslov"/>
    <w:rsid w:val="00CA13A4"/>
    <w:rPr>
      <w:b/>
      <w:sz w:val="28"/>
      <w:szCs w:val="28"/>
      <w:lang w:val="sr-Cyrl-CS" w:eastAsia="en-US"/>
    </w:rPr>
  </w:style>
  <w:style w:type="paragraph" w:styleId="BalloonText">
    <w:name w:val="Balloon Text"/>
    <w:basedOn w:val="Normal"/>
    <w:link w:val="BalloonTextChar"/>
    <w:rsid w:val="00702A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02AAC"/>
    <w:rPr>
      <w:rFonts w:ascii="Tahoma" w:hAnsi="Tahoma" w:cs="Tahoma"/>
      <w:sz w:val="16"/>
      <w:szCs w:val="16"/>
    </w:rPr>
  </w:style>
  <w:style w:type="paragraph" w:customStyle="1" w:styleId="tekst">
    <w:name w:val="tekst"/>
    <w:basedOn w:val="StyleText"/>
    <w:qFormat/>
    <w:rsid w:val="00702AAC"/>
  </w:style>
  <w:style w:type="paragraph" w:styleId="ListParagraph">
    <w:name w:val="List Paragraph"/>
    <w:basedOn w:val="Normal"/>
    <w:uiPriority w:val="99"/>
    <w:qFormat/>
    <w:rsid w:val="00D56F63"/>
    <w:pPr>
      <w:ind w:left="720"/>
    </w:pPr>
  </w:style>
  <w:style w:type="character" w:customStyle="1" w:styleId="apple-converted-space">
    <w:name w:val="apple-converted-space"/>
    <w:basedOn w:val="DefaultParagraphFont"/>
    <w:rsid w:val="00D56F63"/>
  </w:style>
  <w:style w:type="paragraph" w:styleId="TableofFigures">
    <w:name w:val="table of figures"/>
    <w:basedOn w:val="Normal"/>
    <w:next w:val="Normal"/>
    <w:uiPriority w:val="99"/>
    <w:rsid w:val="009F75DB"/>
  </w:style>
  <w:style w:type="numbering" w:customStyle="1" w:styleId="Style1Headings">
    <w:name w:val="Style1Headings"/>
    <w:uiPriority w:val="99"/>
    <w:rsid w:val="00982E86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2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17" Type="http://schemas.openxmlformats.org/officeDocument/2006/relationships/image" Target="media/image8.jpeg"/><Relationship Id="rId25" Type="http://schemas.openxmlformats.org/officeDocument/2006/relationships/image" Target="media/image16.jpg"/><Relationship Id="rId33" Type="http://schemas.openxmlformats.org/officeDocument/2006/relationships/hyperlink" Target="http://jjzmaj.edu.r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hyperlink" Target="https://support.office.com/en-us/article/Word-2010-videos-and-tutorials-cfa75118-e522-4ea5-963e-2b56d25fb9a5?ui=en-US&amp;rs=en-US&amp;ad=US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sv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-katmil\Documents\Maturski%20rad%20sabl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046FF7-4A55-4AD2-8129-302B94F49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Maturski rad sablon</Template>
  <TotalTime>4568</TotalTime>
  <Pages>21</Pages>
  <Words>2337</Words>
  <Characters>13327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tamara</Company>
  <LinksUpToDate>false</LinksUpToDate>
  <CharactersWithSpaces>15633</CharactersWithSpaces>
  <SharedDoc>false</SharedDoc>
  <HLinks>
    <vt:vector size="126" baseType="variant">
      <vt:variant>
        <vt:i4>1900598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_Toc407728757</vt:lpwstr>
      </vt:variant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_Toc407728756</vt:lpwstr>
      </vt:variant>
      <vt:variant>
        <vt:i4>1900598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_Toc407728755</vt:lpwstr>
      </vt:variant>
      <vt:variant>
        <vt:i4>1900598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_Toc407728754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_Toc407728753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_Toc407728752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_Toc407728751</vt:lpwstr>
      </vt:variant>
      <vt:variant>
        <vt:i4>1900598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_Toc407728750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_Toc407728749</vt:lpwstr>
      </vt:variant>
      <vt:variant>
        <vt:i4>1835062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_Toc407728748</vt:lpwstr>
      </vt:variant>
      <vt:variant>
        <vt:i4>1835062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_Toc407728747</vt:lpwstr>
      </vt:variant>
      <vt:variant>
        <vt:i4>1835062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_Toc407728746</vt:lpwstr>
      </vt:variant>
      <vt:variant>
        <vt:i4>1835062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_Toc407728745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_Toc407728744</vt:lpwstr>
      </vt:variant>
      <vt:variant>
        <vt:i4>1835062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_Toc407728743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_Toc407728742</vt:lpwstr>
      </vt:variant>
      <vt:variant>
        <vt:i4>1835062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_Toc407728741</vt:lpwstr>
      </vt:variant>
      <vt:variant>
        <vt:i4>1835062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_Toc407728740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_Toc407728739</vt:lpwstr>
      </vt:variant>
      <vt:variant>
        <vt:i4>1769526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_Toc407728738</vt:lpwstr>
      </vt:variant>
      <vt:variant>
        <vt:i4>1769526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_Toc407728737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v-katmil</dc:creator>
  <cp:keywords/>
  <dc:description/>
  <cp:lastModifiedBy>Jovan Polovina</cp:lastModifiedBy>
  <cp:revision>17</cp:revision>
  <dcterms:created xsi:type="dcterms:W3CDTF">2022-03-12T08:17:00Z</dcterms:created>
  <dcterms:modified xsi:type="dcterms:W3CDTF">2022-04-24T20:53:00Z</dcterms:modified>
</cp:coreProperties>
</file>